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387696" w:rsidRDefault="009E1643" w:rsidP="009A10AA">
      <w:pPr>
        <w:pStyle w:val="email"/>
        <w:rPr>
          <w:rFonts w:asciiTheme="minorHAnsi" w:hAnsiTheme="minorHAnsi" w:cstheme="minorHAnsi"/>
        </w:rPr>
      </w:pPr>
      <w:hyperlink r:id="rId9" w:history="1">
        <w:r w:rsidR="00C66D26" w:rsidRPr="00387696">
          <w:rPr>
            <w:rStyle w:val="Hyperlink"/>
            <w:rFonts w:asciiTheme="minorHAnsi" w:hAnsiTheme="minorHAnsi" w:cstheme="minorHAnsi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9E1643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9E1643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E0551C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9E1643" w:rsidRPr="009E1643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9E1643" w:rsidRPr="009E1643">
        <w:rPr>
          <w:rFonts w:asciiTheme="minorHAnsi" w:hAnsiTheme="minorHAnsi" w:cstheme="minorHAnsi"/>
        </w:rPr>
        <w:fldChar w:fldCharType="separate"/>
      </w:r>
    </w:p>
    <w:p w:rsidR="00E0551C" w:rsidRDefault="00E0551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0" w:history="1">
        <w:r w:rsidRPr="00212E14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0551C" w:rsidRDefault="00E0551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1" w:history="1">
        <w:r w:rsidRPr="00212E14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UML 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E0551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380962" w:history="1">
        <w:r w:rsidRPr="00212E14">
          <w:rPr>
            <w:rStyle w:val="Hyperlink"/>
            <w:rFonts w:cstheme="minorHAnsi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Use Case Diagramm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E0551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3" w:history="1">
        <w:r w:rsidRPr="00212E14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Mockups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0551C" w:rsidRDefault="00E0551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4" w:history="1">
        <w:r w:rsidRPr="00212E14">
          <w:rPr>
            <w:rStyle w:val="Hyperlink"/>
            <w:rFonts w:cstheme="minorHAns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Datenbank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E0551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5" w:history="1">
        <w:r w:rsidRPr="00212E14">
          <w:rPr>
            <w:rStyle w:val="Hyperlink"/>
            <w:rFonts w:cstheme="minorHAnsi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Servermodell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E0551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6" w:history="1">
        <w:r w:rsidRPr="00212E14">
          <w:rPr>
            <w:rStyle w:val="Hyperlink"/>
            <w:rFonts w:cstheme="minorHAnsi"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Aufgetretene Probleme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E0551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7" w:history="1">
        <w:r w:rsidRPr="00212E14">
          <w:rPr>
            <w:rStyle w:val="Hyperlink"/>
            <w:rFonts w:cstheme="minorHAnsi"/>
          </w:rPr>
          <w:t>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212E14">
          <w:rPr>
            <w:rStyle w:val="Hyperlink"/>
            <w:rFonts w:cstheme="minorHAnsi"/>
          </w:rPr>
          <w:t>Verwendete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_Toc517380967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9E1643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380960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380961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380962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380963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94407" cy="3006547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40" cy="30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5pt;height:247.7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26" type="#_x0000_t75" style="width:384.75pt;height:252.3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27" type="#_x0000_t75" style="width:387.65pt;height:254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28" type="#_x0000_t75" style="width:407.25pt;height:266.7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29" type="#_x0000_t75" style="width:398pt;height:260.9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ED7488" w:rsidP="00413FD1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30" type="#_x0000_t75" style="width:391.1pt;height:255.15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lastRenderedPageBreak/>
        <w:pict>
          <v:shape id="_x0000_i1031" type="#_x0000_t75" style="width:400.3pt;height:262.6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ED7488" w:rsidP="00413FD1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32" type="#_x0000_t75" style="width:400.3pt;height:262.1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lastRenderedPageBreak/>
        <w:pict>
          <v:shape id="_x0000_i1033" type="#_x0000_t75" style="width:407.25pt;height:267.25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057698" cy="3319834"/>
            <wp:effectExtent l="19050" t="0" r="0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93" cy="33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ED7488" w:rsidP="006F2AE7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34" type="#_x0000_t75" style="width:403.2pt;height:263.8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lastRenderedPageBreak/>
        <w:pict>
          <v:shape id="_x0000_i1035" type="#_x0000_t75" style="width:403.2pt;height:263.8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36" type="#_x0000_t75" style="width:403.2pt;height:264.4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ED7488" w:rsidP="009C7E35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37" type="#_x0000_t75" style="width:400.3pt;height:262.1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ED7488" w:rsidP="008451E4">
      <w:pPr>
        <w:rPr>
          <w:rFonts w:asciiTheme="minorHAnsi" w:hAnsiTheme="minorHAnsi" w:cstheme="minorHAnsi"/>
        </w:rPr>
      </w:pPr>
      <w:r w:rsidRPr="009E1643">
        <w:rPr>
          <w:rFonts w:asciiTheme="minorHAnsi" w:hAnsiTheme="minorHAnsi" w:cstheme="minorHAnsi"/>
        </w:rPr>
        <w:pict>
          <v:shape id="_x0000_i1038" type="#_x0000_t75" style="width:406.65pt;height:265.5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8514" cy="3093749"/>
            <wp:effectExtent l="19050" t="0" r="0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21" cy="30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9E1643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9E1643">
        <w:rPr>
          <w:noProof/>
        </w:rPr>
        <w:pict>
          <v:shape id="_x0000_s1041" type="#_x0000_t75" style="position:absolute;left:0;text-align:left;margin-left:-.4pt;margin-top:27.5pt;width:371.85pt;height:243.25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380964"/>
      <w:r>
        <w:rPr>
          <w:rFonts w:asciiTheme="minorHAnsi" w:hAnsiTheme="minorHAnsi" w:cstheme="minorHAnsi"/>
          <w:color w:val="1F497D" w:themeColor="text2"/>
        </w:rPr>
        <w:lastRenderedPageBreak/>
        <w:t>Datenbank</w:t>
      </w:r>
      <w:bookmarkEnd w:id="4"/>
    </w:p>
    <w:p w:rsidR="00D656E7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380965"/>
      <w:r>
        <w:rPr>
          <w:rFonts w:asciiTheme="minorHAnsi" w:hAnsiTheme="minorHAnsi" w:cstheme="minorHAnsi"/>
          <w:color w:val="1F497D" w:themeColor="text2"/>
        </w:rPr>
        <w:t>Servermodell</w:t>
      </w:r>
      <w:bookmarkEnd w:id="5"/>
    </w:p>
    <w:p w:rsidR="005924FA" w:rsidRPr="005924FA" w:rsidRDefault="005924FA" w:rsidP="005924F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380966"/>
      <w:r>
        <w:rPr>
          <w:rFonts w:asciiTheme="minorHAnsi" w:hAnsiTheme="minorHAnsi" w:cstheme="minorHAnsi"/>
          <w:color w:val="1F497D" w:themeColor="text2"/>
        </w:rPr>
        <w:t>Aufgetretene Probleme</w:t>
      </w:r>
      <w:bookmarkEnd w:id="6"/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7" w:name="_Toc517380967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7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0427" w:rsidRDefault="00CC0427">
      <w:r>
        <w:separator/>
      </w:r>
    </w:p>
  </w:endnote>
  <w:endnote w:type="continuationSeparator" w:id="0">
    <w:p w:rsidR="00CC0427" w:rsidRDefault="00CC04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9E1643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ED7488" w:rsidRPr="00ED7488">
              <w:rPr>
                <w:b/>
                <w:noProof/>
                <w:color w:val="4F81BD" w:themeColor="accent1"/>
                <w:sz w:val="32"/>
                <w:szCs w:val="32"/>
              </w:rPr>
              <w:t>8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9E1643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ED7488" w:rsidRPr="00ED7488">
              <w:rPr>
                <w:b/>
                <w:noProof/>
                <w:color w:val="4F81BD" w:themeColor="accent1"/>
                <w:sz w:val="32"/>
                <w:szCs w:val="32"/>
              </w:rPr>
              <w:t>7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9E1643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0427" w:rsidRDefault="00CC0427">
      <w:r>
        <w:separator/>
      </w:r>
    </w:p>
  </w:footnote>
  <w:footnote w:type="continuationSeparator" w:id="0">
    <w:p w:rsidR="00CC0427" w:rsidRDefault="00CC042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E00794"/>
    <w:multiLevelType w:val="hybridMultilevel"/>
    <w:tmpl w:val="C8862E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7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1B2F0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5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7A7B1B97"/>
    <w:multiLevelType w:val="hybridMultilevel"/>
    <w:tmpl w:val="6A48E18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7"/>
  </w:num>
  <w:num w:numId="6">
    <w:abstractNumId w:val="29"/>
  </w:num>
  <w:num w:numId="7">
    <w:abstractNumId w:val="13"/>
  </w:num>
  <w:num w:numId="8">
    <w:abstractNumId w:val="24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32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8"/>
  </w:num>
  <w:num w:numId="19">
    <w:abstractNumId w:val="16"/>
  </w:num>
  <w:num w:numId="20">
    <w:abstractNumId w:val="10"/>
  </w:num>
  <w:num w:numId="21">
    <w:abstractNumId w:val="25"/>
  </w:num>
  <w:num w:numId="22">
    <w:abstractNumId w:val="20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31"/>
  </w:num>
  <w:num w:numId="33">
    <w:abstractNumId w:val="26"/>
  </w:num>
  <w:num w:numId="34">
    <w:abstractNumId w:val="33"/>
  </w:num>
  <w:num w:numId="35">
    <w:abstractNumId w:val="7"/>
  </w:num>
  <w:num w:numId="36">
    <w:abstractNumId w:val="8"/>
  </w:num>
  <w:num w:numId="37">
    <w:abstractNumId w:val="19"/>
  </w:num>
  <w:num w:numId="38">
    <w:abstractNumId w:val="23"/>
  </w:num>
  <w:num w:numId="39">
    <w:abstractNumId w:val="23"/>
  </w:num>
  <w:num w:numId="40">
    <w:abstractNumId w:val="17"/>
  </w:num>
  <w:num w:numId="41">
    <w:abstractNumId w:val="12"/>
  </w:num>
  <w:num w:numId="42">
    <w:abstractNumId w:val="9"/>
  </w:num>
  <w:num w:numId="43">
    <w:abstractNumId w:val="14"/>
  </w:num>
  <w:num w:numId="44">
    <w:abstractNumId w:val="22"/>
  </w:num>
  <w:num w:numId="45">
    <w:abstractNumId w:val="28"/>
  </w:num>
  <w:num w:numId="46">
    <w:abstractNumId w:val="30"/>
  </w:num>
  <w:num w:numId="47">
    <w:abstractNumId w:val="15"/>
  </w:num>
  <w:num w:numId="4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3174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776D"/>
    <w:rsid w:val="00065EC0"/>
    <w:rsid w:val="000778A7"/>
    <w:rsid w:val="000A3364"/>
    <w:rsid w:val="000A5722"/>
    <w:rsid w:val="000B3835"/>
    <w:rsid w:val="000D2CBA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82416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43875"/>
    <w:rsid w:val="005506CC"/>
    <w:rsid w:val="00555029"/>
    <w:rsid w:val="00566BE1"/>
    <w:rsid w:val="00577034"/>
    <w:rsid w:val="005863AC"/>
    <w:rsid w:val="005924FA"/>
    <w:rsid w:val="005C4A73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347E"/>
    <w:rsid w:val="006F2AE7"/>
    <w:rsid w:val="00703A1F"/>
    <w:rsid w:val="00712AEF"/>
    <w:rsid w:val="0071454D"/>
    <w:rsid w:val="00744A51"/>
    <w:rsid w:val="00780519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92C9C"/>
    <w:rsid w:val="009A10AA"/>
    <w:rsid w:val="009A160A"/>
    <w:rsid w:val="009A27B8"/>
    <w:rsid w:val="009B674F"/>
    <w:rsid w:val="009C21A9"/>
    <w:rsid w:val="009C7E35"/>
    <w:rsid w:val="009E1643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36D82"/>
    <w:rsid w:val="00C51F36"/>
    <w:rsid w:val="00C61EFB"/>
    <w:rsid w:val="00C64508"/>
    <w:rsid w:val="00C66D26"/>
    <w:rsid w:val="00C67366"/>
    <w:rsid w:val="00C80705"/>
    <w:rsid w:val="00C82370"/>
    <w:rsid w:val="00C862A5"/>
    <w:rsid w:val="00C938F8"/>
    <w:rsid w:val="00C95119"/>
    <w:rsid w:val="00CB5906"/>
    <w:rsid w:val="00CC0427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0551C"/>
    <w:rsid w:val="00E1769D"/>
    <w:rsid w:val="00E33D10"/>
    <w:rsid w:val="00E45836"/>
    <w:rsid w:val="00E54290"/>
    <w:rsid w:val="00E633AE"/>
    <w:rsid w:val="00E71E0F"/>
    <w:rsid w:val="00E77649"/>
    <w:rsid w:val="00E82EAF"/>
    <w:rsid w:val="00E84E70"/>
    <w:rsid w:val="00EA1BB3"/>
    <w:rsid w:val="00EB754A"/>
    <w:rsid w:val="00EC7293"/>
    <w:rsid w:val="00ED7488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27B2EEB5-332E-4454-AA49-4F6F5FC0A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17</Pages>
  <Words>806</Words>
  <Characters>5085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5880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76</cp:revision>
  <cp:lastPrinted>2018-04-17T11:43:00Z</cp:lastPrinted>
  <dcterms:created xsi:type="dcterms:W3CDTF">2018-04-04T10:22:00Z</dcterms:created>
  <dcterms:modified xsi:type="dcterms:W3CDTF">2018-06-21T19:49:00Z</dcterms:modified>
</cp:coreProperties>
</file>