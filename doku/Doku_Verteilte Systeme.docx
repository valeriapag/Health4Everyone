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5D02F9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5D02F9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5D02F9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E0551C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5D02F9" w:rsidRPr="005D02F9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5D02F9" w:rsidRPr="005D02F9">
        <w:rPr>
          <w:rFonts w:asciiTheme="minorHAnsi" w:hAnsiTheme="minorHAnsi" w:cstheme="minorHAnsi"/>
        </w:rPr>
        <w:fldChar w:fldCharType="separate"/>
      </w:r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0" w:history="1">
        <w:r w:rsidR="00E0551C" w:rsidRPr="00212E14">
          <w:rPr>
            <w:rStyle w:val="Hyperlink"/>
            <w:rFonts w:cstheme="minorHAnsi"/>
          </w:rPr>
          <w:t>1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Anforderungen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1" w:history="1">
        <w:r w:rsidR="00E0551C" w:rsidRPr="00212E14">
          <w:rPr>
            <w:rStyle w:val="Hyperlink"/>
            <w:rFonts w:cstheme="minorHAnsi"/>
          </w:rPr>
          <w:t>2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UML Diagramme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80962" w:history="1">
        <w:r w:rsidR="00E0551C" w:rsidRPr="00212E14">
          <w:rPr>
            <w:rStyle w:val="Hyperlink"/>
            <w:rFonts w:cstheme="minorHAnsi"/>
          </w:rPr>
          <w:t>2.1</w:t>
        </w:r>
        <w:r w:rsidR="00E0551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Use Case Diagramm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3" w:history="1">
        <w:r w:rsidR="00E0551C" w:rsidRPr="00212E14">
          <w:rPr>
            <w:rStyle w:val="Hyperlink"/>
            <w:rFonts w:cstheme="minorHAnsi"/>
          </w:rPr>
          <w:t>3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Mockups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4" w:history="1">
        <w:r w:rsidR="00E0551C" w:rsidRPr="00212E14">
          <w:rPr>
            <w:rStyle w:val="Hyperlink"/>
            <w:rFonts w:cstheme="minorHAnsi"/>
          </w:rPr>
          <w:t>4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Datenbank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5" w:history="1">
        <w:r w:rsidR="00E0551C" w:rsidRPr="00212E14">
          <w:rPr>
            <w:rStyle w:val="Hyperlink"/>
            <w:rFonts w:cstheme="minorHAnsi"/>
          </w:rPr>
          <w:t>5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Servermodell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6" w:history="1">
        <w:r w:rsidR="00E0551C" w:rsidRPr="00212E14">
          <w:rPr>
            <w:rStyle w:val="Hyperlink"/>
            <w:rFonts w:cstheme="minorHAnsi"/>
          </w:rPr>
          <w:t>6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Aufgetretene Probleme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5D02F9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7" w:history="1">
        <w:r w:rsidR="00E0551C" w:rsidRPr="00212E14">
          <w:rPr>
            <w:rStyle w:val="Hyperlink"/>
            <w:rFonts w:cstheme="minorHAnsi"/>
          </w:rPr>
          <w:t>7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Verwendete Software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5D02F9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80960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80961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80962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80963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E255A3" w:rsidP="00413FD1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E255A3" w:rsidP="00413FD1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E255A3" w:rsidP="006F2AE7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E255A3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5D02F9" w:rsidP="009C7E35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5D02F9" w:rsidP="008451E4">
      <w:pPr>
        <w:rPr>
          <w:rFonts w:asciiTheme="minorHAnsi" w:hAnsiTheme="minorHAnsi" w:cstheme="minorHAnsi"/>
        </w:rPr>
      </w:pPr>
      <w:r w:rsidRPr="005D02F9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5D02F9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5D02F9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80964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E255A3" w:rsidRPr="00E255A3" w:rsidRDefault="00E255A3" w:rsidP="00E255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Entitäten: Arzt, Patient, Meti und Beschwerden</w:t>
      </w:r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80965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5924FA" w:rsidRDefault="005924FA" w:rsidP="005924F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80966"/>
      <w:r>
        <w:rPr>
          <w:rFonts w:asciiTheme="minorHAnsi" w:hAnsiTheme="minorHAnsi" w:cstheme="minorHAnsi"/>
          <w:color w:val="1F497D" w:themeColor="text2"/>
        </w:rPr>
        <w:t>Aufgetretene Probleme</w:t>
      </w:r>
      <w:bookmarkEnd w:id="6"/>
    </w:p>
    <w:p w:rsidR="00CB1EB8" w:rsidRPr="00CB1EB8" w:rsidRDefault="00CB1EB8" w:rsidP="00CB1EB8">
      <w:pPr>
        <w:pStyle w:val="Heading1"/>
        <w:numPr>
          <w:ilvl w:val="0"/>
          <w:numId w:val="49"/>
        </w:numPr>
        <w:rPr>
          <w:b w:val="0"/>
          <w:sz w:val="24"/>
        </w:rPr>
      </w:pPr>
      <w:r w:rsidRPr="00CB1EB8">
        <w:rPr>
          <w:b w:val="0"/>
          <w:sz w:val="24"/>
        </w:rPr>
        <w:t>Callbacks durch async Funktion vereinfacht</w:t>
      </w:r>
      <w:r>
        <w:rPr>
          <w:b w:val="0"/>
          <w:sz w:val="24"/>
        </w:rPr>
        <w:t>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380967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7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0592" w:rsidRDefault="000E0592">
      <w:r>
        <w:separator/>
      </w:r>
    </w:p>
  </w:endnote>
  <w:endnote w:type="continuationSeparator" w:id="0">
    <w:p w:rsidR="000E0592" w:rsidRDefault="000E05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5D02F9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255A3" w:rsidRPr="00E255A3">
              <w:rPr>
                <w:b/>
                <w:noProof/>
                <w:color w:val="4F81BD" w:themeColor="accent1"/>
                <w:sz w:val="32"/>
                <w:szCs w:val="32"/>
              </w:rPr>
              <w:t>16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5D02F9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255A3" w:rsidRPr="00E255A3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5D02F9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0592" w:rsidRDefault="000E0592">
      <w:r>
        <w:separator/>
      </w:r>
    </w:p>
  </w:footnote>
  <w:footnote w:type="continuationSeparator" w:id="0">
    <w:p w:rsidR="000E0592" w:rsidRDefault="000E05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BB15EE"/>
    <w:multiLevelType w:val="hybridMultilevel"/>
    <w:tmpl w:val="1C6247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8"/>
  </w:num>
  <w:num w:numId="6">
    <w:abstractNumId w:val="30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3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2"/>
  </w:num>
  <w:num w:numId="33">
    <w:abstractNumId w:val="27"/>
  </w:num>
  <w:num w:numId="34">
    <w:abstractNumId w:val="34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9"/>
  </w:num>
  <w:num w:numId="46">
    <w:abstractNumId w:val="31"/>
  </w:num>
  <w:num w:numId="47">
    <w:abstractNumId w:val="15"/>
  </w:num>
  <w:num w:numId="48">
    <w:abstractNumId w:val="21"/>
  </w:num>
  <w:num w:numId="4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584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671F"/>
    <w:rsid w:val="000778A7"/>
    <w:rsid w:val="000A3364"/>
    <w:rsid w:val="000A5722"/>
    <w:rsid w:val="000B3835"/>
    <w:rsid w:val="000D2CBA"/>
    <w:rsid w:val="000E0592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75E9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02F9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0551C"/>
    <w:rsid w:val="00E1769D"/>
    <w:rsid w:val="00E255A3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2C4573B6-1BDA-490E-8A8B-871BC286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816</Words>
  <Characters>5142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5947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78</cp:revision>
  <cp:lastPrinted>2018-04-17T11:43:00Z</cp:lastPrinted>
  <dcterms:created xsi:type="dcterms:W3CDTF">2018-04-04T10:22:00Z</dcterms:created>
  <dcterms:modified xsi:type="dcterms:W3CDTF">2018-06-23T20:03:00Z</dcterms:modified>
</cp:coreProperties>
</file>