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45" w:rsidRPr="005863AC" w:rsidRDefault="009C7E35" w:rsidP="00210E45">
      <w:pPr>
        <w:jc w:val="center"/>
        <w:rPr>
          <w:rFonts w:asciiTheme="minorHAnsi" w:hAnsiTheme="minorHAnsi" w:cstheme="minorHAnsi"/>
          <w:sz w:val="32"/>
          <w:szCs w:val="40"/>
        </w:rPr>
      </w:pPr>
      <w:r w:rsidRPr="005863AC">
        <w:rPr>
          <w:rFonts w:asciiTheme="minorHAnsi" w:hAnsiTheme="minorHAnsi" w:cstheme="minorHAnsi"/>
          <w:sz w:val="32"/>
          <w:szCs w:val="40"/>
        </w:rPr>
        <w:t>Dokumentation</w:t>
      </w:r>
    </w:p>
    <w:p w:rsidR="00210E45" w:rsidRDefault="009C7E35" w:rsidP="00566BE1">
      <w:pPr>
        <w:jc w:val="center"/>
        <w:rPr>
          <w:rFonts w:asciiTheme="minorHAnsi" w:hAnsiTheme="minorHAnsi" w:cstheme="minorHAnsi"/>
          <w:sz w:val="36"/>
          <w:szCs w:val="40"/>
        </w:rPr>
      </w:pPr>
      <w:r w:rsidRPr="005863AC">
        <w:rPr>
          <w:rFonts w:asciiTheme="minorHAnsi" w:hAnsiTheme="minorHAnsi" w:cstheme="minorHAnsi"/>
          <w:sz w:val="36"/>
          <w:szCs w:val="40"/>
        </w:rPr>
        <w:t>Verteilte Systeme</w:t>
      </w:r>
    </w:p>
    <w:p w:rsidR="00D62ED3" w:rsidRPr="005863AC" w:rsidRDefault="00D62ED3" w:rsidP="00566BE1">
      <w:pPr>
        <w:jc w:val="center"/>
        <w:rPr>
          <w:rFonts w:asciiTheme="minorHAnsi" w:hAnsiTheme="minorHAnsi" w:cstheme="minorHAnsi"/>
          <w:sz w:val="36"/>
          <w:szCs w:val="40"/>
        </w:rPr>
      </w:pPr>
      <w:r>
        <w:rPr>
          <w:rFonts w:asciiTheme="minorHAnsi" w:hAnsiTheme="minorHAnsi" w:cstheme="minorHAnsi"/>
          <w:sz w:val="36"/>
          <w:szCs w:val="40"/>
        </w:rPr>
        <w:t>Health 4 everyone</w:t>
      </w:r>
    </w:p>
    <w:p w:rsidR="00210E45" w:rsidRPr="005863AC" w:rsidRDefault="009C7E35" w:rsidP="00566BE1">
      <w:pPr>
        <w:jc w:val="center"/>
        <w:rPr>
          <w:rFonts w:asciiTheme="minorHAnsi" w:hAnsiTheme="minorHAnsi" w:cstheme="minorHAnsi"/>
          <w:sz w:val="32"/>
          <w:szCs w:val="40"/>
        </w:rPr>
      </w:pPr>
      <w:r w:rsidRPr="005863AC">
        <w:rPr>
          <w:rFonts w:asciiTheme="minorHAnsi" w:hAnsiTheme="minorHAnsi" w:cstheme="minorHAnsi"/>
          <w:sz w:val="32"/>
          <w:szCs w:val="40"/>
        </w:rPr>
        <w:t>SS</w:t>
      </w:r>
      <w:r w:rsidR="00D25E3A" w:rsidRPr="005863AC">
        <w:rPr>
          <w:rFonts w:asciiTheme="minorHAnsi" w:hAnsiTheme="minorHAnsi" w:cstheme="minorHAnsi"/>
          <w:sz w:val="32"/>
          <w:szCs w:val="40"/>
        </w:rPr>
        <w:t>18</w:t>
      </w:r>
    </w:p>
    <w:p w:rsidR="00210E45" w:rsidRPr="005863AC" w:rsidRDefault="00210E45" w:rsidP="00E45836">
      <w:pPr>
        <w:pStyle w:val="TOC1"/>
        <w:rPr>
          <w:rFonts w:asciiTheme="minorHAnsi" w:hAnsiTheme="minorHAnsi" w:cstheme="minorHAnsi"/>
          <w:sz w:val="28"/>
        </w:rPr>
      </w:pPr>
    </w:p>
    <w:p w:rsidR="005F6663" w:rsidRPr="005863AC" w:rsidRDefault="009A10AA" w:rsidP="005F6663">
      <w:pPr>
        <w:pStyle w:val="address"/>
        <w:rPr>
          <w:rFonts w:asciiTheme="minorHAnsi" w:hAnsiTheme="minorHAnsi" w:cstheme="minorHAnsi"/>
          <w:lang w:val="en-US"/>
        </w:rPr>
      </w:pPr>
      <w:r w:rsidRPr="005863AC">
        <w:rPr>
          <w:rFonts w:asciiTheme="minorHAnsi" w:hAnsiTheme="minorHAnsi" w:cstheme="minorHAnsi"/>
          <w:lang w:val="en-US"/>
        </w:rPr>
        <w:t>Jan Gutnik</w:t>
      </w:r>
    </w:p>
    <w:p w:rsidR="009A10AA" w:rsidRPr="005863AC" w:rsidRDefault="00C66D26" w:rsidP="009A10AA">
      <w:pPr>
        <w:pStyle w:val="email"/>
        <w:rPr>
          <w:rFonts w:asciiTheme="minorHAnsi" w:hAnsiTheme="minorHAnsi" w:cstheme="minorHAnsi"/>
          <w:lang w:val="en-US"/>
        </w:rPr>
      </w:pPr>
      <w:hyperlink r:id="rId8" w:history="1">
        <w:r w:rsidRPr="00C03A52">
          <w:rPr>
            <w:rStyle w:val="Hyperlink"/>
            <w:rFonts w:asciiTheme="minorHAnsi" w:hAnsiTheme="minorHAnsi" w:cstheme="minorHAnsi"/>
            <w:lang w:val="en-US"/>
          </w:rPr>
          <w:t>Jan.Gutnik@student.reutlingen-university.de</w:t>
        </w:r>
      </w:hyperlink>
    </w:p>
    <w:p w:rsidR="009A10AA" w:rsidRPr="005863AC" w:rsidRDefault="009A10AA" w:rsidP="009A10AA">
      <w:pPr>
        <w:pStyle w:val="abstract"/>
        <w:jc w:val="center"/>
        <w:rPr>
          <w:rFonts w:asciiTheme="minorHAnsi" w:hAnsiTheme="minorHAnsi" w:cstheme="minorHAnsi"/>
          <w:i w:val="0"/>
          <w:sz w:val="24"/>
          <w:szCs w:val="24"/>
          <w:lang w:val="en-US"/>
        </w:rPr>
      </w:pPr>
      <w:r w:rsidRPr="005863AC">
        <w:rPr>
          <w:rFonts w:asciiTheme="minorHAnsi" w:hAnsiTheme="minorHAnsi" w:cstheme="minorHAnsi"/>
          <w:i w:val="0"/>
          <w:sz w:val="24"/>
          <w:szCs w:val="24"/>
          <w:lang w:val="en-US"/>
        </w:rPr>
        <w:t>Valeria Pagliaro</w:t>
      </w:r>
    </w:p>
    <w:p w:rsidR="009A10AA" w:rsidRPr="005863AC" w:rsidRDefault="002868A1" w:rsidP="004830F0">
      <w:pPr>
        <w:jc w:val="center"/>
        <w:rPr>
          <w:rFonts w:asciiTheme="minorHAnsi" w:hAnsiTheme="minorHAnsi" w:cstheme="minorHAnsi"/>
          <w:lang w:val="en-US"/>
        </w:rPr>
      </w:pPr>
      <w:hyperlink r:id="rId9" w:history="1">
        <w:r w:rsidR="004830F0" w:rsidRPr="005863AC">
          <w:rPr>
            <w:rStyle w:val="Hyperlink"/>
            <w:rFonts w:asciiTheme="minorHAnsi" w:hAnsiTheme="minorHAnsi" w:cstheme="minorHAnsi"/>
            <w:lang w:val="en-US"/>
          </w:rPr>
          <w:t>Valeria.Pagliaro@student.reutlingen-university.de</w:t>
        </w:r>
      </w:hyperlink>
    </w:p>
    <w:p w:rsidR="004830F0" w:rsidRPr="005863AC" w:rsidRDefault="004830F0" w:rsidP="009A10AA">
      <w:pPr>
        <w:rPr>
          <w:rFonts w:asciiTheme="minorHAnsi" w:hAnsiTheme="minorHAnsi" w:cstheme="minorHAnsi"/>
          <w:lang w:val="en-US"/>
        </w:rPr>
      </w:pPr>
    </w:p>
    <w:p w:rsidR="009A10AA" w:rsidRPr="00C66D26" w:rsidRDefault="00C36D82" w:rsidP="00C36D82">
      <w:pPr>
        <w:pStyle w:val="abstract"/>
        <w:jc w:val="center"/>
        <w:rPr>
          <w:rFonts w:asciiTheme="minorHAnsi" w:hAnsiTheme="minorHAnsi" w:cstheme="minorHAnsi"/>
          <w:i w:val="0"/>
          <w:sz w:val="24"/>
        </w:rPr>
      </w:pPr>
      <w:r w:rsidRPr="00B610ED">
        <w:rPr>
          <w:rFonts w:asciiTheme="minorHAnsi" w:hAnsiTheme="minorHAnsi" w:cstheme="minorHAnsi"/>
          <w:b/>
          <w:i w:val="0"/>
          <w:sz w:val="24"/>
        </w:rPr>
        <w:t>Betreuer:</w:t>
      </w:r>
      <w:r w:rsidRPr="00C66D26">
        <w:rPr>
          <w:rFonts w:asciiTheme="minorHAnsi" w:hAnsiTheme="minorHAnsi" w:cstheme="minorHAnsi"/>
          <w:i w:val="0"/>
          <w:sz w:val="24"/>
        </w:rPr>
        <w:t xml:space="preserve"> Prof. Dr.-Ing. Michael Tangemann</w:t>
      </w:r>
    </w:p>
    <w:p w:rsidR="00C36D82" w:rsidRPr="00C66D26" w:rsidRDefault="00C66D26" w:rsidP="00C36D82">
      <w:pPr>
        <w:jc w:val="center"/>
        <w:rPr>
          <w:rFonts w:asciiTheme="minorHAnsi" w:hAnsiTheme="minorHAnsi" w:cstheme="minorHAnsi"/>
          <w:i/>
        </w:rPr>
      </w:pPr>
      <w:hyperlink r:id="rId10" w:history="1">
        <w:r w:rsidRPr="00C66D26">
          <w:rPr>
            <w:rStyle w:val="Hyperlink"/>
            <w:rFonts w:asciiTheme="minorHAnsi" w:hAnsiTheme="minorHAnsi" w:cstheme="minorHAnsi"/>
            <w:i/>
          </w:rPr>
          <w:t>Michael.T</w:t>
        </w:r>
        <w:r w:rsidR="00C36D82" w:rsidRPr="00C66D26">
          <w:rPr>
            <w:rStyle w:val="Hyperlink"/>
            <w:rFonts w:asciiTheme="minorHAnsi" w:hAnsiTheme="minorHAnsi" w:cstheme="minorHAnsi"/>
            <w:i/>
          </w:rPr>
          <w:t>angemann@reutlingen-university.de</w:t>
        </w:r>
      </w:hyperlink>
    </w:p>
    <w:p w:rsidR="009A10AA" w:rsidRPr="00C36D82" w:rsidRDefault="009A10AA" w:rsidP="009A10AA">
      <w:pPr>
        <w:rPr>
          <w:rFonts w:asciiTheme="minorHAnsi" w:hAnsiTheme="minorHAnsi" w:cstheme="minorHAnsi"/>
        </w:rPr>
      </w:pPr>
    </w:p>
    <w:p w:rsidR="00C64508" w:rsidRPr="00C36D82" w:rsidRDefault="00C64508" w:rsidP="00C64508">
      <w:pPr>
        <w:pStyle w:val="abstract"/>
        <w:rPr>
          <w:rFonts w:asciiTheme="minorHAnsi" w:hAnsiTheme="minorHAnsi" w:cstheme="minorHAnsi"/>
        </w:rPr>
      </w:pPr>
    </w:p>
    <w:p w:rsidR="0039525A" w:rsidRPr="00C36D82" w:rsidRDefault="0039525A" w:rsidP="0039525A">
      <w:pPr>
        <w:rPr>
          <w:rFonts w:asciiTheme="minorHAnsi" w:hAnsiTheme="minorHAnsi" w:cstheme="minorHAnsi"/>
        </w:rPr>
      </w:pPr>
    </w:p>
    <w:p w:rsidR="00280E32" w:rsidRPr="00C36D82" w:rsidRDefault="00280E32" w:rsidP="00280E32">
      <w:pPr>
        <w:pStyle w:val="address"/>
        <w:rPr>
          <w:rFonts w:asciiTheme="minorHAnsi" w:hAnsiTheme="minorHAnsi" w:cstheme="minorHAnsi"/>
        </w:rPr>
      </w:pPr>
    </w:p>
    <w:p w:rsidR="000B3835" w:rsidRPr="00C36D82" w:rsidRDefault="000B3835" w:rsidP="000B3835">
      <w:pPr>
        <w:pStyle w:val="abstract"/>
        <w:rPr>
          <w:rFonts w:asciiTheme="minorHAnsi" w:hAnsiTheme="minorHAnsi" w:cstheme="minorHAnsi"/>
        </w:rPr>
      </w:pPr>
    </w:p>
    <w:p w:rsidR="001F6CC1" w:rsidRDefault="00566BE1" w:rsidP="00566BE1">
      <w:pPr>
        <w:pStyle w:val="InhaltLiteratur"/>
        <w:rPr>
          <w:noProof/>
        </w:rPr>
      </w:pPr>
      <w:r w:rsidRPr="005863AC">
        <w:rPr>
          <w:rFonts w:asciiTheme="minorHAnsi" w:hAnsiTheme="minorHAnsi" w:cstheme="minorHAnsi"/>
        </w:rPr>
        <w:lastRenderedPageBreak/>
        <w:t>Inhaltsverzeichnis</w:t>
      </w:r>
      <w:r w:rsidR="002868A1" w:rsidRPr="002868A1">
        <w:rPr>
          <w:rFonts w:asciiTheme="minorHAnsi" w:hAnsiTheme="minorHAnsi" w:cstheme="minorHAnsi"/>
        </w:rPr>
        <w:fldChar w:fldCharType="begin"/>
      </w:r>
      <w:r w:rsidR="0047137C" w:rsidRPr="005863AC">
        <w:rPr>
          <w:rFonts w:asciiTheme="minorHAnsi" w:hAnsiTheme="minorHAnsi" w:cstheme="minorHAnsi"/>
        </w:rPr>
        <w:instrText xml:space="preserve"> TOC \o "1-3" \h \z \u </w:instrText>
      </w:r>
      <w:r w:rsidR="002868A1" w:rsidRPr="002868A1">
        <w:rPr>
          <w:rFonts w:asciiTheme="minorHAnsi" w:hAnsiTheme="minorHAnsi" w:cstheme="minorHAnsi"/>
        </w:rPr>
        <w:fldChar w:fldCharType="separate"/>
      </w:r>
    </w:p>
    <w:p w:rsidR="001F6CC1" w:rsidRDefault="001F6C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127464" w:history="1">
        <w:r w:rsidRPr="006F37D8">
          <w:rPr>
            <w:rStyle w:val="Hyperlink"/>
            <w:rFonts w:cstheme="minorHAnsi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F37D8">
          <w:rPr>
            <w:rStyle w:val="Hyperlink"/>
            <w:rFonts w:cstheme="minorHAnsi"/>
          </w:rPr>
          <w:t>Anforderungen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_Toc511127464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F6CC1" w:rsidRDefault="001F6C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127465" w:history="1">
        <w:r w:rsidRPr="006F37D8">
          <w:rPr>
            <w:rStyle w:val="Hyperlink"/>
            <w:rFonts w:cstheme="minorHAnsi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F37D8">
          <w:rPr>
            <w:rStyle w:val="Hyperlink"/>
            <w:rFonts w:cstheme="minorHAnsi"/>
          </w:rPr>
          <w:t>UML Diagramme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_Toc511127465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F6CC1" w:rsidRDefault="001F6CC1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1127466" w:history="1">
        <w:r w:rsidRPr="006F37D8">
          <w:rPr>
            <w:rStyle w:val="Hyperlink"/>
            <w:rFonts w:cstheme="minorHAnsi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F37D8">
          <w:rPr>
            <w:rStyle w:val="Hyperlink"/>
            <w:rFonts w:cstheme="minorHAnsi"/>
          </w:rPr>
          <w:t>Use Case Diagramm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_Toc511127466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F6CC1" w:rsidRDefault="001F6CC1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1127467" w:history="1">
        <w:r w:rsidRPr="006F37D8">
          <w:rPr>
            <w:rStyle w:val="Hyperlink"/>
            <w:highlight w:val="lightGray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F37D8">
          <w:rPr>
            <w:rStyle w:val="Hyperlink"/>
            <w:highlight w:val="lightGray"/>
          </w:rPr>
          <w:t>Aktivitätsdiagramme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_Toc511127467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1F6CC1" w:rsidRDefault="001F6C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127468" w:history="1">
        <w:r w:rsidRPr="006F37D8">
          <w:rPr>
            <w:rStyle w:val="Hyperlink"/>
            <w:rFonts w:cstheme="minorHAnsi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F37D8">
          <w:rPr>
            <w:rStyle w:val="Hyperlink"/>
            <w:rFonts w:cstheme="minorHAnsi"/>
          </w:rPr>
          <w:t>Mockups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_Toc511127468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F6CC1" w:rsidRDefault="001F6CC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127469" w:history="1">
        <w:r w:rsidRPr="006F37D8">
          <w:rPr>
            <w:rStyle w:val="Hyperlink"/>
            <w:rFonts w:cstheme="minorHAnsi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F37D8">
          <w:rPr>
            <w:rStyle w:val="Hyperlink"/>
            <w:rFonts w:cstheme="minorHAnsi"/>
          </w:rPr>
          <w:t>Verwendete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_Toc511127469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F65831" w:rsidRPr="005863AC" w:rsidRDefault="002868A1" w:rsidP="00FE4D56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  <w:sz w:val="28"/>
        </w:rPr>
        <w:fldChar w:fldCharType="end"/>
      </w:r>
    </w:p>
    <w:p w:rsidR="002C2E89" w:rsidRPr="00A67E58" w:rsidRDefault="00F65831" w:rsidP="009C7E35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5863AC">
        <w:rPr>
          <w:rFonts w:asciiTheme="minorHAnsi" w:hAnsiTheme="minorHAnsi" w:cstheme="minorHAnsi"/>
        </w:rPr>
        <w:br w:type="page"/>
      </w:r>
      <w:r w:rsidR="009C7E35" w:rsidRPr="005863AC">
        <w:rPr>
          <w:rFonts w:asciiTheme="minorHAnsi" w:hAnsiTheme="minorHAnsi" w:cstheme="minorHAnsi"/>
        </w:rPr>
        <w:lastRenderedPageBreak/>
        <w:t xml:space="preserve"> </w:t>
      </w:r>
      <w:bookmarkStart w:id="0" w:name="_Toc511127464"/>
      <w:r w:rsidR="009C7E35" w:rsidRPr="00A67E58">
        <w:rPr>
          <w:rFonts w:asciiTheme="minorHAnsi" w:hAnsiTheme="minorHAnsi" w:cstheme="minorHAnsi"/>
          <w:color w:val="1F497D" w:themeColor="text2"/>
        </w:rPr>
        <w:t>Anforderungen</w:t>
      </w:r>
      <w:bookmarkEnd w:id="0"/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sollen unterschiedliche Vitalparameter mithilfe des E-Health kits aufgenommen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verarbeitet, aufbereitet und in einer Webseite dargestellt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gibt drei verschiedene Rollen: Arzt, Patient und METI-Informatiker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in einer Datenbank erfasst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Die verschiedenen Rollen dürfen außschließlich durch geprüfte Anmeldedaten auf die Webseite zugreifen.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Patient: hat nur einen Lesezugriff und darf Veränderungen des Krankheitsbild in ein Formular eintragen und an den Arzt übermitteln.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Arzt:</w:t>
      </w:r>
      <w:r w:rsidR="00BD4600" w:rsidRPr="005863AC">
        <w:rPr>
          <w:rFonts w:asciiTheme="minorHAnsi" w:hAnsiTheme="minorHAnsi" w:cstheme="minorHAnsi"/>
        </w:rPr>
        <w:t xml:space="preserve"> Kann Patient anlegen und Patientenakte öffnen und verändern</w:t>
      </w:r>
      <w:r w:rsidR="00467ADF" w:rsidRPr="005863AC">
        <w:rPr>
          <w:rFonts w:asciiTheme="minorHAnsi" w:hAnsiTheme="minorHAnsi" w:cstheme="minorHAnsi"/>
        </w:rPr>
        <w:t xml:space="preserve"> sowie statistische Berechnungen zu den Daten anzeigen lassen</w:t>
      </w:r>
      <w:r w:rsidR="00B935A3" w:rsidRPr="005863AC">
        <w:rPr>
          <w:rFonts w:asciiTheme="minorHAnsi" w:hAnsiTheme="minorHAnsi" w:cstheme="minorHAnsi"/>
        </w:rPr>
        <w:t>.</w:t>
      </w:r>
    </w:p>
    <w:p w:rsidR="00BD4600" w:rsidRPr="005863AC" w:rsidRDefault="00BD4600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Meti-Informatiker: Benutzername und Aktivierungspasswort generieren </w:t>
      </w:r>
      <w:r w:rsidR="00467ADF" w:rsidRPr="005863AC">
        <w:rPr>
          <w:rFonts w:asciiTheme="minorHAnsi" w:hAnsiTheme="minorHAnsi" w:cstheme="minorHAnsi"/>
        </w:rPr>
        <w:t>und automatische Versendung einer Email an den Patienten zur Accountaktivierung. Die statistischen Berechnungen werden vom Informatiker eingebettet.</w:t>
      </w:r>
    </w:p>
    <w:p w:rsidR="00D915F9" w:rsidRPr="005863AC" w:rsidRDefault="00D915F9">
      <w:pPr>
        <w:spacing w:before="240" w:after="360" w:line="480" w:lineRule="auto"/>
        <w:rPr>
          <w:rFonts w:asciiTheme="minorHAnsi" w:hAnsiTheme="minorHAnsi" w:cstheme="minorHAnsi"/>
          <w:b/>
          <w:sz w:val="28"/>
          <w:highlight w:val="lightGray"/>
        </w:rPr>
      </w:pPr>
    </w:p>
    <w:p w:rsidR="009C7E35" w:rsidRPr="00A67E58" w:rsidRDefault="00EC7293" w:rsidP="00EC7293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1" w:name="_Toc511127465"/>
      <w:r w:rsidRPr="00A67E58">
        <w:rPr>
          <w:rFonts w:asciiTheme="minorHAnsi" w:hAnsiTheme="minorHAnsi" w:cstheme="minorHAnsi"/>
          <w:color w:val="1F497D" w:themeColor="text2"/>
        </w:rPr>
        <w:lastRenderedPageBreak/>
        <w:t>UML Diagramme</w:t>
      </w:r>
      <w:bookmarkEnd w:id="1"/>
    </w:p>
    <w:p w:rsidR="00EC7293" w:rsidRPr="005863AC" w:rsidRDefault="00EC7293" w:rsidP="00EC7293">
      <w:pPr>
        <w:pStyle w:val="Heading2"/>
        <w:rPr>
          <w:rFonts w:asciiTheme="minorHAnsi" w:hAnsiTheme="minorHAnsi" w:cstheme="minorHAnsi"/>
        </w:rPr>
      </w:pPr>
      <w:bookmarkStart w:id="2" w:name="_Toc511127466"/>
      <w:r w:rsidRPr="005863AC">
        <w:rPr>
          <w:rFonts w:asciiTheme="minorHAnsi" w:hAnsiTheme="minorHAnsi" w:cstheme="minorHAnsi"/>
        </w:rPr>
        <w:t>Use Case Diagramm</w:t>
      </w:r>
      <w:bookmarkEnd w:id="2"/>
    </w:p>
    <w:p w:rsidR="006806EA" w:rsidRPr="005863AC" w:rsidRDefault="00A33401" w:rsidP="006806EA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noProof/>
        </w:rPr>
        <w:drawing>
          <wp:inline distT="0" distB="0" distL="0" distR="0">
            <wp:extent cx="5759787" cy="4979670"/>
            <wp:effectExtent l="0" t="0" r="0" b="0"/>
            <wp:docPr id="6" name="Picture 5" descr="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9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Konto aktivieren</w:t>
      </w:r>
    </w:p>
    <w:p w:rsidR="000E2E22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  <w:r w:rsidR="007D3366">
        <w:rPr>
          <w:rFonts w:asciiTheme="minorHAnsi" w:hAnsiTheme="minorHAnsi" w:cstheme="minorHAnsi"/>
        </w:rPr>
        <w:t>, Arzt</w:t>
      </w:r>
    </w:p>
    <w:p w:rsidR="000E2E22" w:rsidRPr="005863AC" w:rsidRDefault="000E2E22" w:rsidP="00D915F9">
      <w:pPr>
        <w:rPr>
          <w:rFonts w:asciiTheme="minorHAnsi" w:hAnsiTheme="minorHAnsi" w:cstheme="minorHAnsi"/>
          <w:b/>
        </w:rPr>
      </w:pPr>
      <w:r w:rsidRPr="005863AC">
        <w:rPr>
          <w:rFonts w:asciiTheme="minorHAnsi" w:hAnsiTheme="minorHAnsi" w:cstheme="minorHAnsi"/>
          <w:b/>
        </w:rPr>
        <w:t>Vorbedingungen:</w:t>
      </w:r>
    </w:p>
    <w:p w:rsidR="000E2E22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 wurde vom Arzt angelegt</w:t>
      </w:r>
    </w:p>
    <w:p w:rsidR="007D3366" w:rsidRPr="005863AC" w:rsidRDefault="007D3366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Arzt wurde vom Informatiger angelegt</w:t>
      </w:r>
    </w:p>
    <w:p w:rsidR="000E2E22" w:rsidRPr="005863AC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</w:t>
      </w:r>
      <w:r w:rsidR="007D3366">
        <w:rPr>
          <w:rFonts w:asciiTheme="minorHAnsi" w:hAnsiTheme="minorHAnsi" w:cstheme="minorHAnsi"/>
        </w:rPr>
        <w:t xml:space="preserve"> oder Arzt</w:t>
      </w:r>
      <w:r w:rsidRPr="005863AC">
        <w:rPr>
          <w:rFonts w:asciiTheme="minorHAnsi" w:hAnsiTheme="minorHAnsi" w:cstheme="minorHAnsi"/>
        </w:rPr>
        <w:t xml:space="preserve"> hat eine </w:t>
      </w:r>
      <w:r w:rsidR="007D3366">
        <w:rPr>
          <w:rFonts w:asciiTheme="minorHAnsi" w:hAnsiTheme="minorHAnsi" w:cstheme="minorHAnsi"/>
        </w:rPr>
        <w:t>Aktivierungse</w:t>
      </w:r>
      <w:r w:rsidRPr="005863AC">
        <w:rPr>
          <w:rFonts w:asciiTheme="minorHAnsi" w:hAnsiTheme="minorHAnsi" w:cstheme="minorHAnsi"/>
        </w:rPr>
        <w:t xml:space="preserve">mail 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„Aktivieren“  wurde betätigt.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Standardablauf: Button „Aktivieren“ betätigen, danach Username und Aktivierungspasswort eingeben. Button Formular „Passwort setzen“ ausfüllen und Button „Bestätigen“ betätigen.</w:t>
      </w:r>
    </w:p>
    <w:p w:rsidR="003E2F62" w:rsidRPr="005863AC" w:rsidRDefault="003E2F62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Login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„Login“ betätigen und Formular Logindaten ausfüllen</w:t>
      </w:r>
    </w:p>
    <w:p w:rsidR="001E36C0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einloggen. Danach wird man auf sein Profil weitergeleitet.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 anlegen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 anlegen“ betätigen und Formular ausfüllen.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Formular ausfüllen. Die Daten werden dann in einer Datenbank hinterlegt.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Statistik anzeigen lassen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bereits angelegt und es wurden Vitalparameter eingelesen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„Statistik“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Gewünschtes Feld anklicken (z.B Kopf) danach Button betätigen und es öffnet sich ein Fenster und zeigt die Statistik an.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Patientenakte öffnen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</w:t>
      </w:r>
      <w:r w:rsidR="00D6435B" w:rsidRPr="005863AC">
        <w:rPr>
          <w:rFonts w:asciiTheme="minorHAnsi" w:hAnsiTheme="minorHAnsi" w:cstheme="minorHAnsi"/>
        </w:rPr>
        <w:t xml:space="preserve">Patient, </w:t>
      </w:r>
      <w:r w:rsidRPr="005863AC">
        <w:rPr>
          <w:rFonts w:asciiTheme="minorHAnsi" w:hAnsiTheme="minorHAnsi" w:cstheme="minorHAnsi"/>
        </w:rPr>
        <w:t>Arzt</w:t>
      </w:r>
      <w:r w:rsidR="00D6435B" w:rsidRPr="005863AC">
        <w:rPr>
          <w:rFonts w:asciiTheme="minorHAnsi" w:hAnsiTheme="minorHAnsi" w:cstheme="minorHAnsi"/>
        </w:rPr>
        <w:t xml:space="preserve">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„Patientenakte öffnen“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es öffnet sich ein Fenster mit der Patientenakte.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A26FF4" w:rsidRPr="005863AC">
        <w:rPr>
          <w:rFonts w:asciiTheme="minorHAnsi" w:hAnsiTheme="minorHAnsi" w:cstheme="minorHAnsi"/>
        </w:rPr>
        <w:t xml:space="preserve"> Patientenakte verändern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„Ändern“ betätigen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 und gewünschten Wert im Feld eintragen</w:t>
      </w:r>
      <w:r w:rsidR="00823C9A" w:rsidRPr="005863AC">
        <w:rPr>
          <w:rFonts w:asciiTheme="minorHAnsi" w:hAnsiTheme="minorHAnsi" w:cstheme="minorHAnsi"/>
        </w:rPr>
        <w:t>.</w:t>
      </w:r>
    </w:p>
    <w:p w:rsidR="001152FA" w:rsidRPr="005863AC" w:rsidRDefault="001152FA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065EC0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Nutzer anlegen</w:t>
      </w:r>
    </w:p>
    <w:p w:rsidR="003E2F62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METI Informatiker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„Nutzer anlegen“ drücken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betätigen, dann Art des Nutzers wählen (Patient, Mitarbeiter) und Nutzerdaten eingeben.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Formular senden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  <w:r w:rsidR="00656CC7" w:rsidRPr="005863AC">
        <w:rPr>
          <w:rFonts w:asciiTheme="minorHAnsi" w:hAnsiTheme="minorHAnsi" w:cstheme="minorHAnsi"/>
        </w:rPr>
        <w:t xml:space="preserve"> und eingeloggt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„Formular ausfüllen“ betätigen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Formular ausfüllen und dann auf Button „Senden“ drücken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217CFA" w:rsidRPr="005863AC">
        <w:rPr>
          <w:rFonts w:asciiTheme="minorHAnsi" w:hAnsiTheme="minorHAnsi" w:cstheme="minorHAnsi"/>
        </w:rPr>
        <w:t xml:space="preserve"> Ausloggen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Eingeloggt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Auf Button „Ausloggen</w:t>
      </w:r>
      <w:r w:rsidR="00656CC7" w:rsidRPr="005863AC">
        <w:rPr>
          <w:rFonts w:asciiTheme="minorHAnsi" w:hAnsiTheme="minorHAnsi" w:cstheme="minorHAnsi"/>
        </w:rPr>
        <w:t>“ drücken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drücken, der Nutzer wird dann ausgeloggt.</w:t>
      </w:r>
    </w:p>
    <w:p w:rsidR="0081714E" w:rsidRDefault="000E2CCC">
      <w:pPr>
        <w:spacing w:before="240" w:after="360" w:line="480" w:lineRule="auto"/>
        <w:rPr>
          <w:rFonts w:asciiTheme="minorHAnsi" w:hAnsiTheme="minorHAnsi" w:cstheme="minorHAnsi"/>
          <w:color w:val="1F497D" w:themeColor="text2"/>
          <w:highlight w:val="lightGray"/>
        </w:rPr>
      </w:pPr>
      <w:r>
        <w:rPr>
          <w:rFonts w:asciiTheme="minorHAnsi" w:hAnsiTheme="minorHAnsi" w:cstheme="minorHAnsi"/>
          <w:color w:val="1F497D" w:themeColor="text2"/>
          <w:highlight w:val="lightGray"/>
        </w:rPr>
        <w:br w:type="page"/>
      </w:r>
    </w:p>
    <w:p w:rsidR="000E2CCC" w:rsidRDefault="001E6107" w:rsidP="001E6107">
      <w:pPr>
        <w:pStyle w:val="Heading2"/>
        <w:rPr>
          <w:highlight w:val="lightGray"/>
        </w:rPr>
      </w:pPr>
      <w:bookmarkStart w:id="3" w:name="_Toc511127467"/>
      <w:r>
        <w:rPr>
          <w:highlight w:val="lightGray"/>
        </w:rPr>
        <w:lastRenderedPageBreak/>
        <w:t>Aktivitätsdiagramme</w:t>
      </w:r>
      <w:bookmarkEnd w:id="3"/>
    </w:p>
    <w:p w:rsidR="001E6107" w:rsidRPr="001E6107" w:rsidRDefault="001E6107" w:rsidP="001E6107">
      <w:pPr>
        <w:spacing w:before="240" w:after="360" w:line="480" w:lineRule="auto"/>
        <w:rPr>
          <w:highlight w:val="lightGray"/>
        </w:rPr>
      </w:pPr>
      <w:r>
        <w:rPr>
          <w:highlight w:val="lightGray"/>
        </w:rPr>
        <w:br w:type="page"/>
      </w:r>
    </w:p>
    <w:p w:rsidR="009C7E35" w:rsidRPr="00BA1FF0" w:rsidRDefault="009C7E35" w:rsidP="00BA1FF0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4" w:name="_Toc511127468"/>
      <w:r w:rsidRPr="00BA1FF0">
        <w:rPr>
          <w:rFonts w:asciiTheme="minorHAnsi" w:hAnsiTheme="minorHAnsi" w:cstheme="minorHAnsi"/>
          <w:color w:val="1F497D" w:themeColor="text2"/>
        </w:rPr>
        <w:lastRenderedPageBreak/>
        <w:t>Mockups</w:t>
      </w:r>
      <w:bookmarkEnd w:id="4"/>
    </w:p>
    <w:p w:rsidR="009C7E35" w:rsidRPr="000E2CCC" w:rsidRDefault="00161EBA" w:rsidP="009C7E35">
      <w:pPr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Start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993919" cy="3267986"/>
            <wp:effectExtent l="19050" t="0" r="0" b="0"/>
            <wp:docPr id="1" name="Picture 0" descr="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505" cy="326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 xml:space="preserve">Login Screen 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05pt;height:261.7pt">
            <v:imagedata r:id="rId13" o:title="Logi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Konto aktivieren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26" type="#_x0000_t75" style="width:412.6pt;height:270.45pt">
            <v:imagedata r:id="rId14" o:title="Konto Aktivieren"/>
          </v:shape>
        </w:pict>
      </w:r>
    </w:p>
    <w:p w:rsidR="000E2CCC" w:rsidRDefault="000E2CCC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Neues Passwort vergeben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27" type="#_x0000_t75" style="width:418.85pt;height:274.25pt">
            <v:imagedata r:id="rId15" o:title="Neues Passwort vergebe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Arzt Home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28" type="#_x0000_t75" style="width:428.25pt;height:280.5pt">
            <v:imagedata r:id="rId16" o:title="Ansicht Arzt Home"/>
          </v:shape>
        </w:pict>
      </w:r>
    </w:p>
    <w:p w:rsidR="00294184" w:rsidRDefault="00294184">
      <w:pPr>
        <w:spacing w:before="240" w:after="360" w:line="480" w:lineRule="auto"/>
        <w:rPr>
          <w:rFonts w:asciiTheme="minorHAnsi" w:hAnsiTheme="minorHAnsi" w:cstheme="minorHAnsi"/>
        </w:rPr>
      </w:pPr>
    </w:p>
    <w:p w:rsidR="000E2CCC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</w:t>
      </w:r>
    </w:p>
    <w:p w:rsidR="00294184" w:rsidRDefault="00294184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29" type="#_x0000_t75" style="width:430.1pt;height:281.75pt">
            <v:imagedata r:id="rId17" o:title="Patient anlegen"/>
          </v:shape>
        </w:pict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294184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 Teil 2</w:t>
      </w:r>
    </w:p>
    <w:p w:rsidR="002026D2" w:rsidRDefault="00294184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30" type="#_x0000_t75" style="width:430.1pt;height:281.1pt">
            <v:imagedata r:id="rId18" o:title="Patienten anlegen 2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94184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öffnen</w:t>
      </w:r>
    </w:p>
    <w:p w:rsidR="002026D2" w:rsidRDefault="002026D2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31" type="#_x0000_t75" style="width:436.4pt;height:286.1pt">
            <v:imagedata r:id="rId19" o:title="Suchmaske Patientenakte"/>
          </v:shape>
        </w:pict>
      </w:r>
    </w:p>
    <w:p w:rsidR="002026D2" w:rsidRDefault="002026D2" w:rsidP="009C7E35">
      <w:pPr>
        <w:rPr>
          <w:rFonts w:asciiTheme="minorHAnsi" w:hAnsiTheme="minorHAnsi" w:cstheme="minorHAnsi"/>
        </w:rPr>
      </w:pPr>
    </w:p>
    <w:p w:rsidR="002026D2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Patientenakte geöffnet</w:t>
      </w:r>
    </w:p>
    <w:p w:rsidR="0039106C" w:rsidRDefault="002026D2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32" type="#_x0000_t75" style="width:442pt;height:289.25pt">
            <v:imagedata r:id="rId20" o:title="Patientenakte geöffnet Beispiel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026D2" w:rsidRPr="00BA1CFB" w:rsidRDefault="0039106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Statistiken anzeigen lassen</w:t>
      </w:r>
    </w:p>
    <w:p w:rsidR="00413FD1" w:rsidRDefault="0039106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33" type="#_x0000_t75" style="width:442.65pt;height:290.5pt">
            <v:imagedata r:id="rId21" o:title="Statistik anzeigen lassen"/>
          </v:shape>
        </w:pict>
      </w:r>
    </w:p>
    <w:p w:rsidR="00413FD1" w:rsidRDefault="00413FD1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413FD1" w:rsidP="00413FD1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Ausloggen und Benachrichtigung Arzt Screen</w:t>
      </w:r>
    </w:p>
    <w:p w:rsidR="00413FD1" w:rsidRDefault="00413FD1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38775" cy="3569970"/>
            <wp:effectExtent l="19050" t="0" r="9525" b="0"/>
            <wp:docPr id="43" name="Picture 43" descr="C:\Users\Vale\AppData\Local\Microsoft\Windows\INetCache\Content.Word\Ausloggen und 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ale\AppData\Local\Microsoft\Windows\INetCache\Content.Word\Ausloggen und Notification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6C" w:rsidRDefault="0039106C" w:rsidP="009C7E35">
      <w:pPr>
        <w:rPr>
          <w:rFonts w:asciiTheme="minorHAnsi" w:hAnsiTheme="minorHAnsi" w:cstheme="minorHAnsi"/>
        </w:rPr>
      </w:pPr>
    </w:p>
    <w:p w:rsidR="00413FD1" w:rsidRPr="00BA1CFB" w:rsidRDefault="00413FD1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Sie haben sich ausgeloggt</w:t>
      </w:r>
    </w:p>
    <w:p w:rsidR="001E3A69" w:rsidRDefault="00413FD1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34" type="#_x0000_t75" style="width:442.65pt;height:289.9pt">
            <v:imagedata r:id="rId23" o:title="Sie haben sich ausgeloggt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 Home Screen</w:t>
      </w:r>
    </w:p>
    <w:p w:rsidR="001E3A69" w:rsidRDefault="001E3A69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35" type="#_x0000_t75" style="width:442.65pt;height:290.5pt">
            <v:imagedata r:id="rId24" o:title="Ansicht Home Patient 1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Beschwerden melden</w:t>
      </w:r>
    </w:p>
    <w:p w:rsidR="001E3A69" w:rsidRDefault="001E3A69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36" type="#_x0000_t75" style="width:445.75pt;height:292.4pt">
            <v:imagedata r:id="rId25" o:title="Formular ausfüllen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Informatiker Home Screen</w:t>
      </w:r>
    </w:p>
    <w:p w:rsidR="001E3A69" w:rsidRDefault="001E3A69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37" type="#_x0000_t75" style="width:448.9pt;height:293.65pt">
            <v:imagedata r:id="rId26" o:title="METI Informatiker Home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Nutzer anlegen</w:t>
      </w:r>
      <w:r w:rsidR="00A124FC">
        <w:rPr>
          <w:rFonts w:asciiTheme="minorHAnsi" w:hAnsiTheme="minorHAnsi" w:cstheme="minorHAnsi"/>
          <w:b/>
          <w:color w:val="4F81BD" w:themeColor="accent1"/>
        </w:rPr>
        <w:t xml:space="preserve"> (Nutzerstatus: Arzt, Patient und Informatiker)</w:t>
      </w:r>
    </w:p>
    <w:p w:rsidR="008E1CCA" w:rsidRDefault="001E3A69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38" type="#_x0000_t75" style="width:448.9pt;height:293.65pt">
            <v:imagedata r:id="rId27" o:title="Nutzer anlegen Informatiker"/>
          </v:shape>
        </w:pict>
      </w:r>
    </w:p>
    <w:p w:rsidR="008E1CCA" w:rsidRPr="00BA1CFB" w:rsidRDefault="008E1CCA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</w:rPr>
        <w:br w:type="page"/>
      </w: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Nutzer Profil öffnen</w:t>
      </w:r>
    </w:p>
    <w:p w:rsidR="008E1CCA" w:rsidRDefault="008E1CCA" w:rsidP="008E1CCA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39" type="#_x0000_t75" style="width:445.15pt;height:291.15pt">
            <v:imagedata r:id="rId28" o:title="Nutzer Profile öffnen"/>
          </v:shape>
        </w:pict>
      </w:r>
    </w:p>
    <w:p w:rsidR="003A61F7" w:rsidRDefault="003A61F7" w:rsidP="008E1CCA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Das „Ausloggen“ ist bei allen drei Rollen identisch.</w:t>
      </w:r>
    </w:p>
    <w:p w:rsidR="0081714E" w:rsidRDefault="0067757A" w:rsidP="0067757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5" w:name="_Toc511127469"/>
      <w:r w:rsidRPr="0067757A">
        <w:rPr>
          <w:rFonts w:asciiTheme="minorHAnsi" w:hAnsiTheme="minorHAnsi" w:cstheme="minorHAnsi"/>
          <w:color w:val="1F497D" w:themeColor="text2"/>
        </w:rPr>
        <w:t>Verwendete Software</w:t>
      </w:r>
      <w:bookmarkEnd w:id="5"/>
    </w:p>
    <w:p w:rsidR="0067757A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DF02BC">
        <w:rPr>
          <w:rFonts w:asciiTheme="minorHAnsi" w:hAnsiTheme="minorHAnsi" w:cstheme="minorHAnsi"/>
        </w:rPr>
        <w:t>UML Diagramme: Star UML</w:t>
      </w:r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DF02BC">
        <w:rPr>
          <w:rFonts w:asciiTheme="minorHAnsi" w:hAnsiTheme="minorHAnsi" w:cstheme="minorHAnsi"/>
        </w:rPr>
        <w:t>Mockups: Justinmind</w:t>
      </w:r>
      <w:r w:rsidR="0042322C">
        <w:rPr>
          <w:rFonts w:asciiTheme="minorHAnsi" w:hAnsiTheme="minorHAnsi" w:cstheme="minorHAnsi"/>
        </w:rPr>
        <w:t xml:space="preserve"> Prototyper</w:t>
      </w:r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DF02BC">
        <w:rPr>
          <w:rFonts w:asciiTheme="minorHAnsi" w:hAnsiTheme="minorHAnsi" w:cstheme="minorHAnsi"/>
        </w:rPr>
        <w:t>Implementierung: Webstorm</w:t>
      </w:r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DF02BC">
        <w:rPr>
          <w:rFonts w:asciiTheme="minorHAnsi" w:hAnsiTheme="minorHAnsi" w:cstheme="minorHAnsi"/>
        </w:rPr>
        <w:t>Verwaltung: Github</w:t>
      </w:r>
    </w:p>
    <w:sectPr w:rsidR="00043E9D" w:rsidRPr="00DF02BC" w:rsidSect="006A6E3D">
      <w:footerReference w:type="even" r:id="rId29"/>
      <w:footerReference w:type="default" r:id="rId30"/>
      <w:headerReference w:type="first" r:id="rId31"/>
      <w:footerReference w:type="first" r:id="rId32"/>
      <w:pgSz w:w="11907" w:h="16840" w:code="9"/>
      <w:pgMar w:top="1418" w:right="1418" w:bottom="1134" w:left="1418" w:header="2381" w:footer="1389" w:gutter="0"/>
      <w:cols w:space="720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2395" w:rsidRDefault="008D2395">
      <w:r>
        <w:separator/>
      </w:r>
    </w:p>
  </w:endnote>
  <w:endnote w:type="continuationSeparator" w:id="0">
    <w:p w:rsidR="008D2395" w:rsidRDefault="008D23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2868A1" w:rsidP="000B3835">
    <w:pPr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6B347E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36D82">
      <w:rPr>
        <w:rStyle w:val="PageNumber"/>
        <w:noProof/>
      </w:rPr>
      <w:t>2</w:t>
    </w:r>
    <w:r>
      <w:rPr>
        <w:rStyle w:val="PageNumber"/>
      </w:rPr>
      <w:fldChar w:fldCharType="end"/>
    </w:r>
  </w:p>
  <w:p w:rsidR="006B347E" w:rsidRDefault="006B347E" w:rsidP="00280E32">
    <w:pPr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2868A1" w:rsidP="000B3835">
    <w:pPr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6B347E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36D82">
      <w:rPr>
        <w:rStyle w:val="PageNumber"/>
        <w:noProof/>
      </w:rPr>
      <w:t>3</w:t>
    </w:r>
    <w:r>
      <w:rPr>
        <w:rStyle w:val="PageNumber"/>
      </w:rPr>
      <w:fldChar w:fldCharType="end"/>
    </w:r>
  </w:p>
  <w:p w:rsidR="006B347E" w:rsidRDefault="006B347E" w:rsidP="00280E32">
    <w:pPr>
      <w:ind w:right="36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2868A1">
    <w:pPr>
      <w:pStyle w:val="Footer"/>
    </w:pPr>
    <w:r>
      <w:rPr>
        <w:noProof/>
      </w:rPr>
      <w:pict>
        <v:group id="Group 2" o:spid="_x0000_s4097" style="position:absolute;margin-left:12pt;margin-top:791.65pt;width:555.8pt;height:33.15pt;z-index:-251657216;mso-position-horizontal-relative:page;mso-position-vertical-relative:page" coordorigin=",15588" coordsize="11116,663" wrapcoords="-29 0 -29 12273 5014 15709 2828 15709 2828 21109 21600 21109 21600 15709 16557 15709 21600 12273 21571 0 -29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BMAAAAAFJnaHRs&#10;b25nAAAJB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IBAQEBAQECAgICAgICAgICAgICAgMDAwMDAwMDAwMDAwMDAwEBAQEBAQEC&#10;AQECAwICAgMDAwMDAwMDAwMDAwMDAwMDAwMDAwMDAwMDAwMDAwMDAwMDAwMDAwMDAwMDAwMDAwMD&#10;/8AAEQgATAkFAwERAAIRAQMRAf/dAAQBI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R/mb8Za75WdX4HrzH7vpNlzYbf&#10;uL3m2UrMPNm4qiLHbeymDbHrSwVFMVZzkVkEnkIAQjSdVxsGh62MdVmf8Mybm/5/5gv/AEX+Q/8A&#10;rt7tr+XXq9e/4Zk3N/z/AMwX/ov8h/8AXb37X8uvV6M18Sv5cua+M/cNF2jXdq4vd0FJgM5hTh6T&#10;adXh5nbMQLCtQK2avqFAj03K+Pn+o96LVFOvV6tR9161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as/wDM/wD+yxuwP+1FsL/3jKP24nDqw4dV9+79b697917r3v3Xuve/de697917r3v3Xuve&#10;/de697917r3v3XurPv5Sf/ZU+Q/8RTu7/wB3OK90fh1o9bL3tvqv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e/2Q&#10;v+Yx/wA/2/8AY5dj/wD1N79qX069Ude/2Qv+Yx/z/b/2OXY//wBTe/al9OvVHXv9kL/mMf8AP9v/&#10;AGOXY/8A9Te/al9OvVHQxfH/AOHPzj2H3P15vDsXuD+O7I2/uCGv3JiP9Lm+s59/jkgkR4P4Tkqd&#10;YJ7synxysBxf8e/ErTA69UdXTe6da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e/08dHf8/m6o/9GJtD/wCrPfuvUPXv9PHR3/P5uqP/AEYm0P8A6s9+69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//ZUEsDBAoAAAAAAAAAIQD50IAr2cYAANnGAAAVAAAAZHJzL21lZGlh&#10;L2ltYWdlMi5qcGVn/9j/4AAQSkZJRgABAgEBLAEsAAD/7QAsUGhvdG9zaG9wIDMuMAA4QklNA+0A&#10;AAAAABABLAAAAAEAAQEsAAAAAQAB/+IMWElDQ19QUk9GSUxFAAAA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4AE0Fkb2Jl&#10;AGQAAAAAAQUAAi9J/9sAhAABAQEBAQEBAQEBAQEBAQECAQEBAQICAgICAgICAgICAgICAgICAgIC&#10;AgICAwMDAwMDAwMDAwMDAwMDAwMDAwMDAQEBAQIBAgMCAgMDAwMDAwMDAwMDAwMDAwMDAwMDAwQE&#10;BAQDAwMEBAQEBAMEBAQEBAQEBAQEBAQEBAQEBAQEBAT/wAARCAAiB9g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+Wl/wAKqv8AsvbO/wDbur/j8qD/AJkH/wAzN/4D1f8AzN7/AKa/+Vj/AGj7L37r3W4L/wAJ&#10;n/8AsgQ/9u8f+PsH/ZBH+f8A+A//ADUv/s8P9R/0xeH37r3WxR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4099" type="#_x0000_t75" alt="Word_Vorlagen_Silhouette_50K" style="position:absolute;top:15588;width:11088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">
            <v:imagedata r:id="rId1" o:title="Word_Vorlagen_Silhouette_50K"/>
          </v:shape>
          <v:shape id="Picture 4" o:spid="_x0000_s4098" type="#_x0000_t75" alt="Fusszeile_Briefvorlage" style="position:absolute;left:1480;top:16091;width:9636;height: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">
            <v:imagedata r:id="rId2" o:title="Fusszeile_Briefvorlage"/>
            <o:lock v:ext="edit" aspectratio="f"/>
          </v:shape>
          <w10:wrap type="tight" anchorx="page" anchory="page"/>
        </v:group>
      </w:pict>
    </w:r>
    <w:r w:rsidR="006B347E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5095875</wp:posOffset>
          </wp:positionH>
          <wp:positionV relativeFrom="page">
            <wp:posOffset>9675495</wp:posOffset>
          </wp:positionV>
          <wp:extent cx="2063115" cy="504825"/>
          <wp:effectExtent l="0" t="0" r="0" b="9525"/>
          <wp:wrapNone/>
          <wp:docPr id="5" name="Bild 5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SRT_Grau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2395" w:rsidRDefault="008D2395">
      <w:r>
        <w:separator/>
      </w:r>
    </w:p>
  </w:footnote>
  <w:footnote w:type="continuationSeparator" w:id="0">
    <w:p w:rsidR="008D2395" w:rsidRDefault="008D239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347E" w:rsidP="006A6E3D">
    <w:pPr>
      <w:pStyle w:val="Header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4824730</wp:posOffset>
          </wp:positionH>
          <wp:positionV relativeFrom="page">
            <wp:posOffset>756285</wp:posOffset>
          </wp:positionV>
          <wp:extent cx="1211580" cy="506730"/>
          <wp:effectExtent l="0" t="0" r="7620" b="7620"/>
          <wp:wrapTight wrapText="bothSides">
            <wp:wrapPolygon edited="0">
              <wp:start x="0" y="0"/>
              <wp:lineTo x="0" y="21113"/>
              <wp:lineTo x="9170" y="21113"/>
              <wp:lineTo x="21396" y="21113"/>
              <wp:lineTo x="21396" y="17053"/>
              <wp:lineTo x="19698" y="12992"/>
              <wp:lineTo x="21396" y="9744"/>
              <wp:lineTo x="21396" y="0"/>
              <wp:lineTo x="9170" y="0"/>
              <wp:lineTo x="0" y="0"/>
            </wp:wrapPolygon>
          </wp:wrapTight>
          <wp:docPr id="4" name="Bild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B347E" w:rsidRDefault="006B34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EA901A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C3FC36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509846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37485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0EE4F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FFFFFFFB"/>
    <w:multiLevelType w:val="multilevel"/>
    <w:tmpl w:val="11FC4D34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6">
    <w:nsid w:val="FFFFFFFE"/>
    <w:multiLevelType w:val="singleLevel"/>
    <w:tmpl w:val="83305EFE"/>
    <w:lvl w:ilvl="0">
      <w:numFmt w:val="decimal"/>
      <w:lvlText w:val="*"/>
      <w:lvlJc w:val="left"/>
    </w:lvl>
  </w:abstractNum>
  <w:abstractNum w:abstractNumId="7">
    <w:nsid w:val="02202F52"/>
    <w:multiLevelType w:val="multilevel"/>
    <w:tmpl w:val="660C365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057E6584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10CA5934"/>
    <w:multiLevelType w:val="hybridMultilevel"/>
    <w:tmpl w:val="DAF80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41140B"/>
    <w:multiLevelType w:val="hybridMultilevel"/>
    <w:tmpl w:val="347CEC36"/>
    <w:lvl w:ilvl="0" w:tplc="636A4684">
      <w:start w:val="1"/>
      <w:numFmt w:val="bullet"/>
      <w:pStyle w:val="Aufzhlu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7887EEE"/>
    <w:multiLevelType w:val="multilevel"/>
    <w:tmpl w:val="E1C831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743D46"/>
    <w:multiLevelType w:val="hybridMultilevel"/>
    <w:tmpl w:val="DBD4D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37270"/>
    <w:multiLevelType w:val="multilevel"/>
    <w:tmpl w:val="20E09F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361B5F5F"/>
    <w:multiLevelType w:val="hybridMultilevel"/>
    <w:tmpl w:val="581823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5F6846"/>
    <w:multiLevelType w:val="multilevel"/>
    <w:tmpl w:val="5D948E20"/>
    <w:lvl w:ilvl="0">
      <w:start w:val="1"/>
      <w:numFmt w:val="upperLetter"/>
      <w:lvlText w:val="%1"/>
      <w:lvlJc w:val="left"/>
      <w:pPr>
        <w:tabs>
          <w:tab w:val="num" w:pos="-360"/>
        </w:tabs>
        <w:ind w:left="-720" w:firstLine="0"/>
      </w:pPr>
      <w:rPr>
        <w:rFonts w:hint="default"/>
      </w:rPr>
    </w:lvl>
    <w:lvl w:ilvl="1">
      <w:start w:val="1"/>
      <w:numFmt w:val="decimal"/>
      <w:pStyle w:val="Anhang2"/>
      <w:lvlText w:val="A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400"/>
        </w:tabs>
        <w:ind w:left="5040" w:firstLine="0"/>
      </w:pPr>
      <w:rPr>
        <w:rFonts w:hint="default"/>
      </w:rPr>
    </w:lvl>
  </w:abstractNum>
  <w:abstractNum w:abstractNumId="16">
    <w:nsid w:val="4B5C52B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01C06EE"/>
    <w:multiLevelType w:val="multilevel"/>
    <w:tmpl w:val="3C2EFABC"/>
    <w:lvl w:ilvl="0">
      <w:start w:val="1"/>
      <w:numFmt w:val="upperLetter"/>
      <w:pStyle w:val="Anha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Letter"/>
      <w:lvlText w:val="%2.1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8">
    <w:nsid w:val="502F6C0D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51307484"/>
    <w:multiLevelType w:val="hybridMultilevel"/>
    <w:tmpl w:val="9FCE5036"/>
    <w:lvl w:ilvl="0" w:tplc="8396B9D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60200752"/>
    <w:multiLevelType w:val="hybridMultilevel"/>
    <w:tmpl w:val="242887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D017B9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>
    <w:nsid w:val="66411F9E"/>
    <w:multiLevelType w:val="singleLevel"/>
    <w:tmpl w:val="CE4E03E4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23">
    <w:nsid w:val="6734152A"/>
    <w:multiLevelType w:val="hybridMultilevel"/>
    <w:tmpl w:val="86FCDE42"/>
    <w:lvl w:ilvl="0" w:tplc="336AF100">
      <w:start w:val="18"/>
      <w:numFmt w:val="bullet"/>
      <w:pStyle w:val="Aufzhlung2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8E447D0"/>
    <w:multiLevelType w:val="hybridMultilevel"/>
    <w:tmpl w:val="93BAC720"/>
    <w:lvl w:ilvl="0" w:tplc="54FA942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272B57"/>
    <w:multiLevelType w:val="multilevel"/>
    <w:tmpl w:val="70F03F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>
    <w:nsid w:val="6B3C386D"/>
    <w:multiLevelType w:val="hybridMultilevel"/>
    <w:tmpl w:val="BD18D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D9424E"/>
    <w:multiLevelType w:val="multilevel"/>
    <w:tmpl w:val="9FCCFE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>
    <w:nsid w:val="7A8D3693"/>
    <w:multiLevelType w:val="multilevel"/>
    <w:tmpl w:val="9FCE503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B3A353F"/>
    <w:multiLevelType w:val="multilevel"/>
    <w:tmpl w:val="FCCE10D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>
    <w:nsid w:val="7F0E1A18"/>
    <w:multiLevelType w:val="multilevel"/>
    <w:tmpl w:val="8242C4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/>
        <w:effect w:val="none"/>
        <w:bdr w:val="none" w:sz="0" w:space="0" w:color="000000"/>
        <w:shd w:val="clear" w:color="000000" w:fill="000000"/>
        <w:vertAlign w:val="subscript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6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6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4">
    <w:abstractNumId w:val="11"/>
  </w:num>
  <w:num w:numId="5">
    <w:abstractNumId w:val="25"/>
  </w:num>
  <w:num w:numId="6">
    <w:abstractNumId w:val="27"/>
  </w:num>
  <w:num w:numId="7">
    <w:abstractNumId w:val="13"/>
  </w:num>
  <w:num w:numId="8">
    <w:abstractNumId w:val="22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9"/>
  </w:num>
  <w:num w:numId="15">
    <w:abstractNumId w:val="29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7"/>
  </w:num>
  <w:num w:numId="19">
    <w:abstractNumId w:val="15"/>
  </w:num>
  <w:num w:numId="20">
    <w:abstractNumId w:val="10"/>
  </w:num>
  <w:num w:numId="21">
    <w:abstractNumId w:val="23"/>
  </w:num>
  <w:num w:numId="22">
    <w:abstractNumId w:val="19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3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28"/>
  </w:num>
  <w:num w:numId="33">
    <w:abstractNumId w:val="24"/>
  </w:num>
  <w:num w:numId="34">
    <w:abstractNumId w:val="30"/>
  </w:num>
  <w:num w:numId="35">
    <w:abstractNumId w:val="7"/>
  </w:num>
  <w:num w:numId="36">
    <w:abstractNumId w:val="8"/>
  </w:num>
  <w:num w:numId="37">
    <w:abstractNumId w:val="18"/>
  </w:num>
  <w:num w:numId="38">
    <w:abstractNumId w:val="21"/>
  </w:num>
  <w:num w:numId="39">
    <w:abstractNumId w:val="21"/>
  </w:num>
  <w:num w:numId="40">
    <w:abstractNumId w:val="16"/>
  </w:num>
  <w:num w:numId="41">
    <w:abstractNumId w:val="12"/>
  </w:num>
  <w:num w:numId="42">
    <w:abstractNumId w:val="9"/>
  </w:num>
  <w:num w:numId="43">
    <w:abstractNumId w:val="14"/>
  </w:num>
  <w:num w:numId="44">
    <w:abstractNumId w:val="20"/>
  </w:num>
  <w:num w:numId="45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mirrorMargins/>
  <w:attachedTemplate r:id="rId1"/>
  <w:stylePaneFormatFilter w:val="3F08"/>
  <w:defaultTabStop w:val="709"/>
  <w:autoHyphenation/>
  <w:hyphenationZone w:val="425"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1741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2C2E89"/>
    <w:rsid w:val="00041813"/>
    <w:rsid w:val="00043E9D"/>
    <w:rsid w:val="0004776D"/>
    <w:rsid w:val="00065EC0"/>
    <w:rsid w:val="000A3364"/>
    <w:rsid w:val="000A5722"/>
    <w:rsid w:val="000B3835"/>
    <w:rsid w:val="000D2CBA"/>
    <w:rsid w:val="000E29F7"/>
    <w:rsid w:val="000E2CCC"/>
    <w:rsid w:val="000E2E22"/>
    <w:rsid w:val="000F03C5"/>
    <w:rsid w:val="00100EDC"/>
    <w:rsid w:val="00101CA3"/>
    <w:rsid w:val="001152FA"/>
    <w:rsid w:val="001311FF"/>
    <w:rsid w:val="00131775"/>
    <w:rsid w:val="00133219"/>
    <w:rsid w:val="00161EBA"/>
    <w:rsid w:val="001A6BE6"/>
    <w:rsid w:val="001B2E0A"/>
    <w:rsid w:val="001B4B14"/>
    <w:rsid w:val="001C5BFC"/>
    <w:rsid w:val="001E36C0"/>
    <w:rsid w:val="001E3A69"/>
    <w:rsid w:val="001E6107"/>
    <w:rsid w:val="001F6CC1"/>
    <w:rsid w:val="002026D2"/>
    <w:rsid w:val="00210E45"/>
    <w:rsid w:val="00217BB2"/>
    <w:rsid w:val="00217CFA"/>
    <w:rsid w:val="002250E7"/>
    <w:rsid w:val="0026030D"/>
    <w:rsid w:val="00260D92"/>
    <w:rsid w:val="00280E32"/>
    <w:rsid w:val="002823F1"/>
    <w:rsid w:val="0028511D"/>
    <w:rsid w:val="002868A1"/>
    <w:rsid w:val="00294184"/>
    <w:rsid w:val="00297E4B"/>
    <w:rsid w:val="002A6F65"/>
    <w:rsid w:val="002C2E89"/>
    <w:rsid w:val="002D5CEF"/>
    <w:rsid w:val="002E2D73"/>
    <w:rsid w:val="002E55D2"/>
    <w:rsid w:val="00302D9D"/>
    <w:rsid w:val="00346F6C"/>
    <w:rsid w:val="00364185"/>
    <w:rsid w:val="0037542E"/>
    <w:rsid w:val="00382416"/>
    <w:rsid w:val="0039106C"/>
    <w:rsid w:val="0039525A"/>
    <w:rsid w:val="00397FF8"/>
    <w:rsid w:val="003A61F7"/>
    <w:rsid w:val="003A744B"/>
    <w:rsid w:val="003B4860"/>
    <w:rsid w:val="003C4053"/>
    <w:rsid w:val="003D2FA7"/>
    <w:rsid w:val="003E2F62"/>
    <w:rsid w:val="00413FD1"/>
    <w:rsid w:val="0042322C"/>
    <w:rsid w:val="00447174"/>
    <w:rsid w:val="00467ADF"/>
    <w:rsid w:val="0047137C"/>
    <w:rsid w:val="00482EB2"/>
    <w:rsid w:val="004830F0"/>
    <w:rsid w:val="004D5BFE"/>
    <w:rsid w:val="00543875"/>
    <w:rsid w:val="00555029"/>
    <w:rsid w:val="00566BE1"/>
    <w:rsid w:val="00577034"/>
    <w:rsid w:val="005863AC"/>
    <w:rsid w:val="005C4A73"/>
    <w:rsid w:val="005D5F7B"/>
    <w:rsid w:val="005E4DD5"/>
    <w:rsid w:val="005F6663"/>
    <w:rsid w:val="0060192B"/>
    <w:rsid w:val="006030B4"/>
    <w:rsid w:val="00616C19"/>
    <w:rsid w:val="00625FB7"/>
    <w:rsid w:val="00656CC7"/>
    <w:rsid w:val="006669FA"/>
    <w:rsid w:val="00675D49"/>
    <w:rsid w:val="0067757A"/>
    <w:rsid w:val="006806EA"/>
    <w:rsid w:val="006855AC"/>
    <w:rsid w:val="006961E7"/>
    <w:rsid w:val="006A6E3D"/>
    <w:rsid w:val="006B347E"/>
    <w:rsid w:val="00703A1F"/>
    <w:rsid w:val="00744A51"/>
    <w:rsid w:val="007931B3"/>
    <w:rsid w:val="007A4A82"/>
    <w:rsid w:val="007A695E"/>
    <w:rsid w:val="007B14C5"/>
    <w:rsid w:val="007C524A"/>
    <w:rsid w:val="007D3366"/>
    <w:rsid w:val="007D6938"/>
    <w:rsid w:val="007D6955"/>
    <w:rsid w:val="007E5487"/>
    <w:rsid w:val="007F46CB"/>
    <w:rsid w:val="00814C51"/>
    <w:rsid w:val="0081714E"/>
    <w:rsid w:val="00823C9A"/>
    <w:rsid w:val="00826484"/>
    <w:rsid w:val="00827EC7"/>
    <w:rsid w:val="0084297C"/>
    <w:rsid w:val="00843E1B"/>
    <w:rsid w:val="00881E19"/>
    <w:rsid w:val="00884EB6"/>
    <w:rsid w:val="00890EF0"/>
    <w:rsid w:val="00894100"/>
    <w:rsid w:val="008A637E"/>
    <w:rsid w:val="008D1917"/>
    <w:rsid w:val="008D2395"/>
    <w:rsid w:val="008E1CCA"/>
    <w:rsid w:val="008F7245"/>
    <w:rsid w:val="00912D44"/>
    <w:rsid w:val="00935B51"/>
    <w:rsid w:val="00950665"/>
    <w:rsid w:val="00992C9C"/>
    <w:rsid w:val="009A10AA"/>
    <w:rsid w:val="009A160A"/>
    <w:rsid w:val="009A27B8"/>
    <w:rsid w:val="009B674F"/>
    <w:rsid w:val="009C21A9"/>
    <w:rsid w:val="009C7E35"/>
    <w:rsid w:val="009E1D0D"/>
    <w:rsid w:val="009E4B17"/>
    <w:rsid w:val="00A00921"/>
    <w:rsid w:val="00A032D9"/>
    <w:rsid w:val="00A124FC"/>
    <w:rsid w:val="00A26FF4"/>
    <w:rsid w:val="00A33401"/>
    <w:rsid w:val="00A51508"/>
    <w:rsid w:val="00A67E58"/>
    <w:rsid w:val="00A72CB4"/>
    <w:rsid w:val="00A9296B"/>
    <w:rsid w:val="00AE2AE3"/>
    <w:rsid w:val="00B37155"/>
    <w:rsid w:val="00B50C03"/>
    <w:rsid w:val="00B610ED"/>
    <w:rsid w:val="00B7284E"/>
    <w:rsid w:val="00B829FE"/>
    <w:rsid w:val="00B935A3"/>
    <w:rsid w:val="00BA0609"/>
    <w:rsid w:val="00BA1CFB"/>
    <w:rsid w:val="00BA1FF0"/>
    <w:rsid w:val="00BB087B"/>
    <w:rsid w:val="00BB370D"/>
    <w:rsid w:val="00BB3C46"/>
    <w:rsid w:val="00BC598E"/>
    <w:rsid w:val="00BD4600"/>
    <w:rsid w:val="00BD6BDC"/>
    <w:rsid w:val="00C01E55"/>
    <w:rsid w:val="00C36D82"/>
    <w:rsid w:val="00C51F36"/>
    <w:rsid w:val="00C61EFB"/>
    <w:rsid w:val="00C64508"/>
    <w:rsid w:val="00C66D26"/>
    <w:rsid w:val="00C82370"/>
    <w:rsid w:val="00C862A5"/>
    <w:rsid w:val="00C938F8"/>
    <w:rsid w:val="00C95119"/>
    <w:rsid w:val="00CC1922"/>
    <w:rsid w:val="00CD158B"/>
    <w:rsid w:val="00CD4056"/>
    <w:rsid w:val="00CF6A8E"/>
    <w:rsid w:val="00D20FC0"/>
    <w:rsid w:val="00D25E3A"/>
    <w:rsid w:val="00D340C7"/>
    <w:rsid w:val="00D56A3C"/>
    <w:rsid w:val="00D62ED3"/>
    <w:rsid w:val="00D6435B"/>
    <w:rsid w:val="00D8571A"/>
    <w:rsid w:val="00D915F9"/>
    <w:rsid w:val="00DB2D21"/>
    <w:rsid w:val="00DB4FA7"/>
    <w:rsid w:val="00DB5A21"/>
    <w:rsid w:val="00DD52D8"/>
    <w:rsid w:val="00DF02BC"/>
    <w:rsid w:val="00DF6350"/>
    <w:rsid w:val="00E01CE4"/>
    <w:rsid w:val="00E33D10"/>
    <w:rsid w:val="00E45836"/>
    <w:rsid w:val="00E54290"/>
    <w:rsid w:val="00E633AE"/>
    <w:rsid w:val="00E71E0F"/>
    <w:rsid w:val="00E77649"/>
    <w:rsid w:val="00E82EAF"/>
    <w:rsid w:val="00E84E70"/>
    <w:rsid w:val="00EB754A"/>
    <w:rsid w:val="00EC7293"/>
    <w:rsid w:val="00EE6B21"/>
    <w:rsid w:val="00EF1684"/>
    <w:rsid w:val="00F04027"/>
    <w:rsid w:val="00F2541F"/>
    <w:rsid w:val="00F256A2"/>
    <w:rsid w:val="00F43905"/>
    <w:rsid w:val="00F47228"/>
    <w:rsid w:val="00F65831"/>
    <w:rsid w:val="00F6694A"/>
    <w:rsid w:val="00F85ADD"/>
    <w:rsid w:val="00F8690A"/>
    <w:rsid w:val="00FB53E0"/>
    <w:rsid w:val="00FC6955"/>
    <w:rsid w:val="00FD1585"/>
    <w:rsid w:val="00FE30B4"/>
    <w:rsid w:val="00FE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240" w:after="360" w:line="480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D92"/>
    <w:pPr>
      <w:spacing w:before="0" w:after="120" w:line="240" w:lineRule="auto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917"/>
    <w:pPr>
      <w:keepNext/>
      <w:keepLines/>
      <w:numPr>
        <w:numId w:val="38"/>
      </w:numPr>
      <w:suppressAutoHyphens/>
      <w:spacing w:before="600"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rsid w:val="00101CA3"/>
    <w:pPr>
      <w:keepNext/>
      <w:keepLines/>
      <w:numPr>
        <w:ilvl w:val="1"/>
        <w:numId w:val="38"/>
      </w:numPr>
      <w:tabs>
        <w:tab w:val="left" w:pos="510"/>
      </w:tabs>
      <w:suppressAutoHyphens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D1917"/>
    <w:pPr>
      <w:keepNext/>
      <w:keepLines/>
      <w:numPr>
        <w:ilvl w:val="2"/>
        <w:numId w:val="38"/>
      </w:numPr>
      <w:tabs>
        <w:tab w:val="left" w:pos="284"/>
      </w:tabs>
      <w:suppressAutoHyphens/>
      <w:spacing w:before="320"/>
      <w:outlineLvl w:val="2"/>
    </w:pPr>
    <w:rPr>
      <w:b/>
    </w:rPr>
  </w:style>
  <w:style w:type="paragraph" w:styleId="Heading4">
    <w:name w:val="heading 4"/>
    <w:basedOn w:val="Normal"/>
    <w:next w:val="Normal"/>
    <w:rsid w:val="008D1917"/>
    <w:pPr>
      <w:keepNext/>
      <w:numPr>
        <w:ilvl w:val="3"/>
        <w:numId w:val="38"/>
      </w:numPr>
      <w:spacing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rsid w:val="008D1917"/>
    <w:pPr>
      <w:numPr>
        <w:ilvl w:val="4"/>
        <w:numId w:val="38"/>
      </w:numPr>
      <w:spacing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rsid w:val="008D1917"/>
    <w:pPr>
      <w:numPr>
        <w:ilvl w:val="5"/>
        <w:numId w:val="38"/>
      </w:numPr>
      <w:spacing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rsid w:val="008D1917"/>
    <w:pPr>
      <w:numPr>
        <w:ilvl w:val="6"/>
        <w:numId w:val="38"/>
      </w:numPr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rsid w:val="008D1917"/>
    <w:pPr>
      <w:numPr>
        <w:ilvl w:val="7"/>
        <w:numId w:val="38"/>
      </w:numPr>
      <w:spacing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rsid w:val="008D1917"/>
    <w:pPr>
      <w:numPr>
        <w:ilvl w:val="8"/>
        <w:numId w:val="38"/>
      </w:numPr>
      <w:spacing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rsid w:val="008D1917"/>
    <w:pPr>
      <w:tabs>
        <w:tab w:val="left" w:pos="1276"/>
        <w:tab w:val="right" w:leader="dot" w:pos="9061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8D1917"/>
    <w:pPr>
      <w:tabs>
        <w:tab w:val="left" w:pos="426"/>
        <w:tab w:val="right" w:leader="dot" w:pos="9072"/>
      </w:tabs>
    </w:pPr>
    <w:rPr>
      <w:b/>
      <w:noProof/>
    </w:rPr>
  </w:style>
  <w:style w:type="character" w:styleId="PageNumber">
    <w:name w:val="page number"/>
    <w:basedOn w:val="DefaultParagraphFont"/>
    <w:rsid w:val="008D1917"/>
  </w:style>
  <w:style w:type="paragraph" w:customStyle="1" w:styleId="InhaltLiteratur">
    <w:name w:val="Inhalt / Literatur"/>
    <w:basedOn w:val="Normal"/>
    <w:next w:val="Normal"/>
    <w:rsid w:val="008D1917"/>
    <w:pPr>
      <w:keepNext/>
      <w:keepLines/>
      <w:pageBreakBefore/>
      <w:tabs>
        <w:tab w:val="left" w:pos="284"/>
      </w:tabs>
      <w:suppressAutoHyphens/>
      <w:spacing w:after="460"/>
    </w:pPr>
    <w:rPr>
      <w:b/>
      <w:sz w:val="32"/>
    </w:rPr>
  </w:style>
  <w:style w:type="paragraph" w:customStyle="1" w:styleId="address">
    <w:name w:val="address"/>
    <w:basedOn w:val="Normal"/>
    <w:next w:val="email"/>
    <w:rsid w:val="008D1917"/>
    <w:pPr>
      <w:jc w:val="center"/>
    </w:pPr>
  </w:style>
  <w:style w:type="paragraph" w:customStyle="1" w:styleId="email">
    <w:name w:val="email"/>
    <w:basedOn w:val="Normal"/>
    <w:next w:val="abstract"/>
    <w:rsid w:val="008D1917"/>
    <w:pPr>
      <w:spacing w:before="120"/>
      <w:jc w:val="center"/>
    </w:pPr>
    <w:rPr>
      <w:rFonts w:ascii="Arial" w:hAnsi="Arial"/>
      <w:sz w:val="20"/>
    </w:rPr>
  </w:style>
  <w:style w:type="paragraph" w:customStyle="1" w:styleId="abstract">
    <w:name w:val="abstract"/>
    <w:basedOn w:val="Normal"/>
    <w:next w:val="Normal"/>
    <w:rsid w:val="008D1917"/>
    <w:pPr>
      <w:ind w:left="567" w:right="567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D1917"/>
    <w:pPr>
      <w:ind w:left="720"/>
    </w:pPr>
  </w:style>
  <w:style w:type="paragraph" w:customStyle="1" w:styleId="reference">
    <w:name w:val="reference"/>
    <w:basedOn w:val="Normal"/>
    <w:rsid w:val="00447174"/>
    <w:pPr>
      <w:ind w:left="284" w:hanging="284"/>
      <w:contextualSpacing/>
    </w:pPr>
  </w:style>
  <w:style w:type="character" w:styleId="FootnoteReference">
    <w:name w:val="footnote reference"/>
    <w:semiHidden/>
    <w:rsid w:val="008D1917"/>
    <w:rPr>
      <w:position w:val="6"/>
      <w:sz w:val="12"/>
      <w:vertAlign w:val="baseline"/>
    </w:rPr>
  </w:style>
  <w:style w:type="paragraph" w:styleId="FootnoteText">
    <w:name w:val="footnote text"/>
    <w:basedOn w:val="Normal"/>
    <w:semiHidden/>
    <w:rsid w:val="008D1917"/>
    <w:pPr>
      <w:tabs>
        <w:tab w:val="left" w:pos="170"/>
      </w:tabs>
      <w:spacing w:line="220" w:lineRule="exact"/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8D191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D1917"/>
    <w:pPr>
      <w:tabs>
        <w:tab w:val="left" w:pos="993"/>
        <w:tab w:val="right" w:leader="dot" w:pos="9061"/>
      </w:tabs>
      <w:ind w:left="170" w:firstLine="256"/>
    </w:pPr>
    <w:rPr>
      <w:noProof/>
    </w:rPr>
  </w:style>
  <w:style w:type="character" w:styleId="Hyperlink">
    <w:name w:val="Hyperlink"/>
    <w:uiPriority w:val="99"/>
    <w:rsid w:val="008D1917"/>
    <w:rPr>
      <w:color w:val="0000FF"/>
      <w:u w:val="single"/>
    </w:rPr>
  </w:style>
  <w:style w:type="paragraph" w:customStyle="1" w:styleId="Aufzhlung">
    <w:name w:val="Aufzählung"/>
    <w:basedOn w:val="Normal"/>
    <w:rsid w:val="008D1917"/>
    <w:pPr>
      <w:numPr>
        <w:numId w:val="20"/>
      </w:numPr>
    </w:pPr>
  </w:style>
  <w:style w:type="paragraph" w:customStyle="1" w:styleId="atext">
    <w:name w:val="a text"/>
    <w:basedOn w:val="Normal"/>
    <w:rsid w:val="008D1917"/>
    <w:pPr>
      <w:spacing w:line="280" w:lineRule="atLeast"/>
    </w:pPr>
  </w:style>
  <w:style w:type="paragraph" w:customStyle="1" w:styleId="Anhang1">
    <w:name w:val="Anhang 1"/>
    <w:rsid w:val="008D1917"/>
    <w:pPr>
      <w:numPr>
        <w:numId w:val="18"/>
      </w:numPr>
      <w:spacing w:before="600" w:after="240"/>
    </w:pPr>
    <w:rPr>
      <w:rFonts w:ascii="Times" w:hAnsi="Times"/>
      <w:b/>
      <w:sz w:val="28"/>
    </w:rPr>
  </w:style>
  <w:style w:type="paragraph" w:customStyle="1" w:styleId="Anhang2">
    <w:name w:val="Anhang 2"/>
    <w:rsid w:val="008D1917"/>
    <w:pPr>
      <w:numPr>
        <w:ilvl w:val="1"/>
        <w:numId w:val="19"/>
      </w:numPr>
      <w:spacing w:after="120"/>
    </w:pPr>
    <w:rPr>
      <w:rFonts w:ascii="Times" w:hAnsi="Times"/>
      <w:b/>
      <w:sz w:val="24"/>
    </w:rPr>
  </w:style>
  <w:style w:type="paragraph" w:customStyle="1" w:styleId="Anhang3">
    <w:name w:val="Anhang 3"/>
    <w:basedOn w:val="Heading3"/>
    <w:rsid w:val="008D1917"/>
    <w:pPr>
      <w:numPr>
        <w:ilvl w:val="0"/>
        <w:numId w:val="0"/>
      </w:numPr>
    </w:pPr>
  </w:style>
  <w:style w:type="paragraph" w:customStyle="1" w:styleId="Aufzhlung2">
    <w:name w:val="Aufzählung 2"/>
    <w:basedOn w:val="Aufzhlung"/>
    <w:rsid w:val="008D1917"/>
    <w:pPr>
      <w:numPr>
        <w:numId w:val="21"/>
      </w:numPr>
    </w:pPr>
  </w:style>
  <w:style w:type="paragraph" w:styleId="Footer">
    <w:name w:val="footer"/>
    <w:basedOn w:val="Normal"/>
    <w:rsid w:val="008D1917"/>
    <w:pPr>
      <w:tabs>
        <w:tab w:val="center" w:pos="4819"/>
        <w:tab w:val="right" w:pos="9071"/>
      </w:tabs>
      <w:spacing w:after="0"/>
      <w:jc w:val="left"/>
    </w:pPr>
  </w:style>
  <w:style w:type="paragraph" w:styleId="Header">
    <w:name w:val="header"/>
    <w:basedOn w:val="Normal"/>
    <w:link w:val="HeaderChar"/>
    <w:uiPriority w:val="99"/>
    <w:rsid w:val="006A6E3D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A6E3D"/>
    <w:rPr>
      <w:rFonts w:ascii="Times" w:hAnsi="Times"/>
      <w:sz w:val="24"/>
    </w:rPr>
  </w:style>
  <w:style w:type="paragraph" w:styleId="BalloonText">
    <w:name w:val="Balloon Text"/>
    <w:basedOn w:val="Normal"/>
    <w:link w:val="BalloonTextChar"/>
    <w:rsid w:val="006A6E3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A6E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290"/>
    <w:rPr>
      <w:rFonts w:ascii="Times" w:hAnsi="Times"/>
      <w:b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E54290"/>
  </w:style>
  <w:style w:type="table" w:styleId="TableGrid">
    <w:name w:val="Table Grid"/>
    <w:basedOn w:val="TableNormal"/>
    <w:rsid w:val="00260D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C36D82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n.Gutnik@student.reutlingen-university.d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ichael.Tangemann@reutlingen-university.de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Valeria.Pagliaro@student.reutlingen-university.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21.jpeg"/><Relationship Id="rId1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sStd\AppData\Local\Microsoft\Windows\Temporary%20Internet%20Files\Content.Outlook\IGS4CZ8K\Artefakt_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Bal09</b:Tag>
    <b:SourceType>Book</b:SourceType>
    <b:Guid>{1E961F5C-567F-4486-B943-5BC57002735A}</b:Guid>
    <b:Author>
      <b:Author>
        <b:NameList>
          <b:Person>
            <b:Last>Balzert</b:Last>
            <b:First>Helmut</b:First>
          </b:Person>
        </b:NameList>
      </b:Author>
    </b:Author>
    <b:Title>Basiskonzepte und Requirements Engineering</b:Title>
    <b:Year>2009</b:Year>
    <b:City>Heidelberg</b:City>
    <b:Publisher>Spektrum Akademischer Verlag</b:Publisher>
    <b:Edition>3.</b:Edition>
    <b:RefOrder>1</b:RefOrder>
  </b:Source>
  <b:Source>
    <b:Tag>Bri13</b:Tag>
    <b:SourceType>Book</b:SourceType>
    <b:Guid>{27511DE5-81CC-4E9C-9F46-A8B3E2E0A275}</b:Guid>
    <b:Title>Anfertigung wissenschaftlicher Arbeiten</b:Title>
    <b:Year>2013</b:Year>
    <b:City>Wiesbaden</b:City>
    <b:Publisher>Springer Fachmedien</b:Publisher>
    <b:Author>
      <b:Author>
        <b:NameList>
          <b:Person>
            <b:Last>Brink</b:Last>
            <b:First>Alfred</b:First>
          </b:Person>
        </b:NameList>
      </b:Author>
    </b:Author>
    <b:Edition>5.</b:Edition>
    <b:RefOrder>2</b:RefOrder>
  </b:Source>
</b:Sources>
</file>

<file path=customXml/itemProps1.xml><?xml version="1.0" encoding="utf-8"?>
<ds:datastoreItem xmlns:ds="http://schemas.openxmlformats.org/officeDocument/2006/customXml" ds:itemID="{F44311E6-1844-4E61-968A-B96AEA901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Artefakt_Vorlage.dotx</Template>
  <TotalTime>0</TotalTime>
  <Pages>16</Pages>
  <Words>703</Words>
  <Characters>4434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Springer Verlag</Company>
  <LinksUpToDate>false</LinksUpToDate>
  <CharactersWithSpaces>5127</CharactersWithSpaces>
  <SharedDoc>false</SharedDoc>
  <HLinks>
    <vt:vector size="36" baseType="variant">
      <vt:variant>
        <vt:i4>68</vt:i4>
      </vt:variant>
      <vt:variant>
        <vt:i4>33</vt:i4>
      </vt:variant>
      <vt:variant>
        <vt:i4>0</vt:i4>
      </vt:variant>
      <vt:variant>
        <vt:i4>5</vt:i4>
      </vt:variant>
      <vt:variant>
        <vt:lpwstr>http://groups.yahoo.com/groups/OpenCV</vt:lpwstr>
      </vt:variant>
      <vt:variant>
        <vt:lpwstr/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_Toc39650794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_Toc39650793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_Toc39650792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_Toc39650791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_Toc39650790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stesStd</dc:creator>
  <cp:lastModifiedBy>Vale</cp:lastModifiedBy>
  <cp:revision>49</cp:revision>
  <cp:lastPrinted>2003-05-02T13:57:00Z</cp:lastPrinted>
  <dcterms:created xsi:type="dcterms:W3CDTF">2018-04-04T10:22:00Z</dcterms:created>
  <dcterms:modified xsi:type="dcterms:W3CDTF">2018-04-10T10:49:00Z</dcterms:modified>
</cp:coreProperties>
</file>