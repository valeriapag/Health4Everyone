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411ED1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411ED1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411ED1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387696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411ED1" w:rsidRPr="00411ED1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411ED1" w:rsidRPr="00411ED1">
        <w:rPr>
          <w:rFonts w:asciiTheme="minorHAnsi" w:hAnsiTheme="minorHAnsi" w:cstheme="minorHAnsi"/>
        </w:rPr>
        <w:fldChar w:fldCharType="separate"/>
      </w:r>
    </w:p>
    <w:p w:rsidR="00387696" w:rsidRDefault="0038769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36027" w:history="1">
        <w:r w:rsidRPr="00D72BCD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72BCD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_Toc511736027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87696" w:rsidRDefault="0038769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36028" w:history="1">
        <w:r w:rsidRPr="00D72BCD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72BCD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_Toc511736028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87696" w:rsidRDefault="0038769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1736029" w:history="1">
        <w:r w:rsidRPr="00D72BCD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D72BCD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_Toc511736029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87696" w:rsidRDefault="0038769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36030" w:history="1">
        <w:r w:rsidRPr="00D72BCD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72BCD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_Toc511736030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387696" w:rsidRDefault="0038769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1736031" w:history="1">
        <w:r w:rsidRPr="00D72BCD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D72BCD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_Toc511736031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411ED1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1736027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1736028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1736029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1736030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93919" cy="3267986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505" cy="32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62.1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26" type="#_x0000_t75" style="width:412.4pt;height:270.7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27" type="#_x0000_t75" style="width:418.75pt;height:274.2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28" type="#_x0000_t75" style="width:428.55pt;height:280.5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29" type="#_x0000_t75" style="width:430.25pt;height:281.6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387696" w:rsidP="00413FD1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0" type="#_x0000_t75" style="width:430.25pt;height:281.1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Patientenakte öffnen</w:t>
      </w:r>
    </w:p>
    <w:p w:rsidR="002026D2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1" type="#_x0000_t75" style="width:436.6pt;height:286.2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387696" w:rsidP="00413FD1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2" type="#_x0000_t75" style="width:441.8pt;height:289.15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3" type="#_x0000_t75" style="width:442.95pt;height:290.3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38775" cy="3569970"/>
            <wp:effectExtent l="19050" t="0" r="9525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387696" w:rsidP="006F2AE7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4" type="#_x0000_t75" style="width:442.95pt;height:289.75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lastRenderedPageBreak/>
        <w:pict>
          <v:shape id="_x0000_i1035" type="#_x0000_t75" style="width:442.95pt;height:290.3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6" type="#_x0000_t75" style="width:445.8pt;height:292.6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387696" w:rsidP="009C7E35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7" type="#_x0000_t75" style="width:449.3pt;height:293.75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387696" w:rsidP="008451E4">
      <w:pPr>
        <w:rPr>
          <w:rFonts w:asciiTheme="minorHAnsi" w:hAnsiTheme="minorHAnsi" w:cstheme="minorHAnsi"/>
        </w:rPr>
      </w:pPr>
      <w:r w:rsidRPr="00411ED1">
        <w:rPr>
          <w:rFonts w:asciiTheme="minorHAnsi" w:hAnsiTheme="minorHAnsi" w:cstheme="minorHAnsi"/>
        </w:rPr>
        <w:pict>
          <v:shape id="_x0000_i1038" type="#_x0000_t75" style="width:449.3pt;height:293.7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lastRenderedPageBreak/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45404" cy="3562793"/>
            <wp:effectExtent l="19050" t="0" r="2896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60" cy="356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411ED1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411ED1">
        <w:rPr>
          <w:noProof/>
        </w:rPr>
        <w:pict>
          <v:shape id="_x0000_s1041" type="#_x0000_t75" style="position:absolute;left:0;text-align:left;margin-left:-.4pt;margin-top:27.5pt;width:444.65pt;height:290.9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3A61F7" w:rsidRDefault="003A61F7" w:rsidP="008E1CCA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Das „Ausloggen“ ist bei allen drei Rollen identisch.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1736031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4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5906" w:rsidRDefault="00CB5906">
      <w:r>
        <w:separator/>
      </w:r>
    </w:p>
  </w:endnote>
  <w:endnote w:type="continuationSeparator" w:id="0">
    <w:p w:rsidR="00CB5906" w:rsidRDefault="00CB59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411ED1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387696" w:rsidRPr="00387696">
              <w:rPr>
                <w:b/>
                <w:noProof/>
                <w:color w:val="4F81BD" w:themeColor="accent1"/>
                <w:sz w:val="32"/>
                <w:szCs w:val="32"/>
              </w:rPr>
              <w:t>2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411ED1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387696" w:rsidRPr="00387696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411ED1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5906" w:rsidRDefault="00CB5906">
      <w:r>
        <w:separator/>
      </w:r>
    </w:p>
  </w:footnote>
  <w:footnote w:type="continuationSeparator" w:id="0">
    <w:p w:rsidR="00CB5906" w:rsidRDefault="00CB59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6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8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3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5"/>
  </w:num>
  <w:num w:numId="6">
    <w:abstractNumId w:val="27"/>
  </w:num>
  <w:num w:numId="7">
    <w:abstractNumId w:val="13"/>
  </w:num>
  <w:num w:numId="8">
    <w:abstractNumId w:val="22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9"/>
  </w:num>
  <w:num w:numId="15">
    <w:abstractNumId w:val="2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7"/>
  </w:num>
  <w:num w:numId="19">
    <w:abstractNumId w:val="15"/>
  </w:num>
  <w:num w:numId="20">
    <w:abstractNumId w:val="10"/>
  </w:num>
  <w:num w:numId="21">
    <w:abstractNumId w:val="23"/>
  </w:num>
  <w:num w:numId="22">
    <w:abstractNumId w:val="19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28"/>
  </w:num>
  <w:num w:numId="33">
    <w:abstractNumId w:val="24"/>
  </w:num>
  <w:num w:numId="34">
    <w:abstractNumId w:val="30"/>
  </w:num>
  <w:num w:numId="35">
    <w:abstractNumId w:val="7"/>
  </w:num>
  <w:num w:numId="36">
    <w:abstractNumId w:val="8"/>
  </w:num>
  <w:num w:numId="37">
    <w:abstractNumId w:val="18"/>
  </w:num>
  <w:num w:numId="38">
    <w:abstractNumId w:val="21"/>
  </w:num>
  <w:num w:numId="39">
    <w:abstractNumId w:val="21"/>
  </w:num>
  <w:num w:numId="40">
    <w:abstractNumId w:val="16"/>
  </w:num>
  <w:num w:numId="41">
    <w:abstractNumId w:val="12"/>
  </w:num>
  <w:num w:numId="42">
    <w:abstractNumId w:val="9"/>
  </w:num>
  <w:num w:numId="43">
    <w:abstractNumId w:val="14"/>
  </w:num>
  <w:num w:numId="44">
    <w:abstractNumId w:val="20"/>
  </w:num>
  <w:num w:numId="45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765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78A7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543875"/>
    <w:rsid w:val="005506CC"/>
    <w:rsid w:val="00555029"/>
    <w:rsid w:val="00566BE1"/>
    <w:rsid w:val="00577034"/>
    <w:rsid w:val="005863AC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80705"/>
    <w:rsid w:val="00C82370"/>
    <w:rsid w:val="00C862A5"/>
    <w:rsid w:val="00C938F8"/>
    <w:rsid w:val="00C95119"/>
    <w:rsid w:val="00CB5906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1769D"/>
    <w:rsid w:val="00E33D10"/>
    <w:rsid w:val="00E45836"/>
    <w:rsid w:val="00E54290"/>
    <w:rsid w:val="00E633AE"/>
    <w:rsid w:val="00E71E0F"/>
    <w:rsid w:val="00E77649"/>
    <w:rsid w:val="00E82EAF"/>
    <w:rsid w:val="00E84E70"/>
    <w:rsid w:val="00EB754A"/>
    <w:rsid w:val="00EC7293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31F65EA1-FDA7-4278-BE77-D097079B7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765</Words>
  <Characters>4824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5578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71</cp:revision>
  <cp:lastPrinted>2018-04-17T11:43:00Z</cp:lastPrinted>
  <dcterms:created xsi:type="dcterms:W3CDTF">2018-04-04T10:22:00Z</dcterms:created>
  <dcterms:modified xsi:type="dcterms:W3CDTF">2018-04-17T11:45:00Z</dcterms:modified>
</cp:coreProperties>
</file>