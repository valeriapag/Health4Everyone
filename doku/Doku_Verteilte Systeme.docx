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E45" w:rsidRPr="0080009C" w:rsidRDefault="009C7E35" w:rsidP="00210E45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Dokumentation</w:t>
      </w:r>
    </w:p>
    <w:p w:rsidR="00210E45" w:rsidRPr="0080009C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Verteilte Systeme</w:t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  <w:r>
        <w:rPr>
          <w:rFonts w:asciiTheme="minorHAnsi" w:hAnsiTheme="minorHAnsi" w:cstheme="minorHAnsi"/>
          <w:noProof/>
          <w:sz w:val="32"/>
          <w:szCs w:val="4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143510</wp:posOffset>
            </wp:positionV>
            <wp:extent cx="2146935" cy="2026285"/>
            <wp:effectExtent l="19050" t="0" r="5715" b="0"/>
            <wp:wrapTight wrapText="bothSides">
              <wp:wrapPolygon edited="0">
                <wp:start x="8241" y="0"/>
                <wp:lineTo x="6516" y="406"/>
                <wp:lineTo x="2492" y="2640"/>
                <wp:lineTo x="1342" y="5077"/>
                <wp:lineTo x="383" y="6498"/>
                <wp:lineTo x="-192" y="9747"/>
                <wp:lineTo x="-192" y="12997"/>
                <wp:lineTo x="1150" y="16246"/>
                <wp:lineTo x="1150" y="16449"/>
                <wp:lineTo x="4025" y="19495"/>
                <wp:lineTo x="4217" y="19901"/>
                <wp:lineTo x="7475" y="21322"/>
                <wp:lineTo x="8241" y="21322"/>
                <wp:lineTo x="13416" y="21322"/>
                <wp:lineTo x="14183" y="21322"/>
                <wp:lineTo x="17441" y="19901"/>
                <wp:lineTo x="17441" y="19495"/>
                <wp:lineTo x="17633" y="19495"/>
                <wp:lineTo x="20508" y="16449"/>
                <wp:lineTo x="20508" y="16246"/>
                <wp:lineTo x="21657" y="13200"/>
                <wp:lineTo x="21657" y="8529"/>
                <wp:lineTo x="21274" y="6498"/>
                <wp:lineTo x="19358" y="2843"/>
                <wp:lineTo x="15141" y="406"/>
                <wp:lineTo x="13416" y="0"/>
                <wp:lineTo x="8241" y="0"/>
              </wp:wrapPolygon>
            </wp:wrapTight>
            <wp:docPr id="15" name="Picture 15" descr="D:\Documents\Desktop\Meti\4. Semester\Verteilte Systeme\Praktikum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Desktop\Meti\4. Semester\Verteilte Systeme\Praktikum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210E45" w:rsidRPr="00387696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387696">
        <w:rPr>
          <w:rFonts w:asciiTheme="minorHAnsi" w:hAnsiTheme="minorHAnsi" w:cstheme="minorHAnsi"/>
          <w:b/>
          <w:sz w:val="32"/>
          <w:szCs w:val="40"/>
        </w:rPr>
        <w:t>SS</w:t>
      </w:r>
      <w:r w:rsidR="00D25E3A" w:rsidRPr="00387696">
        <w:rPr>
          <w:rFonts w:asciiTheme="minorHAnsi" w:hAnsiTheme="minorHAnsi" w:cstheme="minorHAnsi"/>
          <w:b/>
          <w:sz w:val="32"/>
          <w:szCs w:val="40"/>
        </w:rPr>
        <w:t>18</w:t>
      </w:r>
    </w:p>
    <w:p w:rsidR="00210E45" w:rsidRPr="00387696" w:rsidRDefault="00210E45" w:rsidP="00E45836">
      <w:pPr>
        <w:pStyle w:val="TOC1"/>
        <w:rPr>
          <w:rFonts w:asciiTheme="minorHAnsi" w:hAnsiTheme="minorHAnsi" w:cstheme="minorHAnsi"/>
          <w:sz w:val="28"/>
        </w:rPr>
      </w:pPr>
    </w:p>
    <w:p w:rsidR="005F6663" w:rsidRPr="00387696" w:rsidRDefault="009A10AA" w:rsidP="005F6663">
      <w:pPr>
        <w:pStyle w:val="address"/>
        <w:rPr>
          <w:rFonts w:asciiTheme="minorHAnsi" w:hAnsiTheme="minorHAnsi" w:cstheme="minorHAnsi"/>
        </w:rPr>
      </w:pPr>
      <w:r w:rsidRPr="00387696">
        <w:rPr>
          <w:rFonts w:asciiTheme="minorHAnsi" w:hAnsiTheme="minorHAnsi" w:cstheme="minorHAnsi"/>
        </w:rPr>
        <w:t>Jan Gutnik</w:t>
      </w:r>
    </w:p>
    <w:p w:rsidR="009A10AA" w:rsidRPr="00E95196" w:rsidRDefault="00C85DDC" w:rsidP="009A10AA">
      <w:pPr>
        <w:pStyle w:val="email"/>
        <w:rPr>
          <w:rFonts w:asciiTheme="minorHAnsi" w:hAnsiTheme="minorHAnsi" w:cstheme="minorHAnsi"/>
          <w:sz w:val="24"/>
        </w:rPr>
      </w:pPr>
      <w:hyperlink r:id="rId9" w:history="1">
        <w:r w:rsidR="00C66D26" w:rsidRPr="00E95196">
          <w:rPr>
            <w:rStyle w:val="Hyperlink"/>
            <w:rFonts w:asciiTheme="minorHAnsi" w:hAnsiTheme="minorHAnsi" w:cstheme="minorHAnsi"/>
            <w:sz w:val="24"/>
          </w:rPr>
          <w:t>Jan.Gutnik@student.reutlingen-university.de</w:t>
        </w:r>
      </w:hyperlink>
    </w:p>
    <w:p w:rsidR="009A10AA" w:rsidRPr="005863AC" w:rsidRDefault="009A10AA" w:rsidP="009A10AA">
      <w:pPr>
        <w:pStyle w:val="abstract"/>
        <w:jc w:val="center"/>
        <w:rPr>
          <w:rFonts w:asciiTheme="minorHAnsi" w:hAnsiTheme="minorHAnsi" w:cstheme="minorHAnsi"/>
          <w:i w:val="0"/>
          <w:sz w:val="24"/>
          <w:szCs w:val="24"/>
          <w:lang w:val="en-US"/>
        </w:rPr>
      </w:pPr>
      <w:r w:rsidRPr="005863AC">
        <w:rPr>
          <w:rFonts w:asciiTheme="minorHAnsi" w:hAnsiTheme="minorHAnsi" w:cstheme="minorHAnsi"/>
          <w:i w:val="0"/>
          <w:sz w:val="24"/>
          <w:szCs w:val="24"/>
          <w:lang w:val="en-US"/>
        </w:rPr>
        <w:t>Valeria Pagliaro</w:t>
      </w:r>
    </w:p>
    <w:p w:rsidR="009A10AA" w:rsidRPr="005863AC" w:rsidRDefault="00C85DDC" w:rsidP="004830F0">
      <w:pPr>
        <w:jc w:val="center"/>
        <w:rPr>
          <w:rFonts w:asciiTheme="minorHAnsi" w:hAnsiTheme="minorHAnsi" w:cstheme="minorHAnsi"/>
          <w:lang w:val="en-US"/>
        </w:rPr>
      </w:pPr>
      <w:hyperlink r:id="rId10" w:history="1">
        <w:r w:rsidR="004830F0" w:rsidRPr="005863AC">
          <w:rPr>
            <w:rStyle w:val="Hyperlink"/>
            <w:rFonts w:asciiTheme="minorHAnsi" w:hAnsiTheme="minorHAnsi" w:cstheme="minorHAnsi"/>
            <w:lang w:val="en-US"/>
          </w:rPr>
          <w:t>Valeria.Pagliaro@student.reutlingen-university.de</w:t>
        </w:r>
      </w:hyperlink>
    </w:p>
    <w:p w:rsidR="004830F0" w:rsidRPr="005863AC" w:rsidRDefault="004830F0" w:rsidP="009A10AA">
      <w:pPr>
        <w:rPr>
          <w:rFonts w:asciiTheme="minorHAnsi" w:hAnsiTheme="minorHAnsi" w:cstheme="minorHAnsi"/>
          <w:lang w:val="en-US"/>
        </w:rPr>
      </w:pPr>
    </w:p>
    <w:p w:rsidR="009A10AA" w:rsidRPr="00C66D26" w:rsidRDefault="00C36D82" w:rsidP="00C36D82">
      <w:pPr>
        <w:pStyle w:val="abstract"/>
        <w:jc w:val="center"/>
        <w:rPr>
          <w:rFonts w:asciiTheme="minorHAnsi" w:hAnsiTheme="minorHAnsi" w:cstheme="minorHAnsi"/>
          <w:i w:val="0"/>
          <w:sz w:val="24"/>
        </w:rPr>
      </w:pPr>
      <w:r w:rsidRPr="00B610ED">
        <w:rPr>
          <w:rFonts w:asciiTheme="minorHAnsi" w:hAnsiTheme="minorHAnsi" w:cstheme="minorHAnsi"/>
          <w:b/>
          <w:i w:val="0"/>
          <w:sz w:val="24"/>
        </w:rPr>
        <w:t>Betreuer:</w:t>
      </w:r>
      <w:r w:rsidRPr="00C66D26">
        <w:rPr>
          <w:rFonts w:asciiTheme="minorHAnsi" w:hAnsiTheme="minorHAnsi" w:cstheme="minorHAnsi"/>
          <w:i w:val="0"/>
          <w:sz w:val="24"/>
        </w:rPr>
        <w:t xml:space="preserve"> Prof. Dr.-Ing. Michael Tangemann</w:t>
      </w:r>
    </w:p>
    <w:p w:rsidR="00C36D82" w:rsidRPr="00C66D26" w:rsidRDefault="00C85DDC" w:rsidP="00C36D82">
      <w:pPr>
        <w:jc w:val="center"/>
        <w:rPr>
          <w:rFonts w:asciiTheme="minorHAnsi" w:hAnsiTheme="minorHAnsi" w:cstheme="minorHAnsi"/>
          <w:i/>
        </w:rPr>
      </w:pPr>
      <w:hyperlink r:id="rId11" w:history="1">
        <w:r w:rsidR="00C66D26" w:rsidRPr="00C66D26">
          <w:rPr>
            <w:rStyle w:val="Hyperlink"/>
            <w:rFonts w:asciiTheme="minorHAnsi" w:hAnsiTheme="minorHAnsi" w:cstheme="minorHAnsi"/>
            <w:i/>
          </w:rPr>
          <w:t>Michael.T</w:t>
        </w:r>
        <w:r w:rsidR="00C36D82" w:rsidRPr="00C66D26">
          <w:rPr>
            <w:rStyle w:val="Hyperlink"/>
            <w:rFonts w:asciiTheme="minorHAnsi" w:hAnsiTheme="minorHAnsi" w:cstheme="minorHAnsi"/>
            <w:i/>
          </w:rPr>
          <w:t>angemann@reutlingen-university.de</w:t>
        </w:r>
      </w:hyperlink>
    </w:p>
    <w:p w:rsidR="009A10AA" w:rsidRPr="00C36D82" w:rsidRDefault="009A10AA" w:rsidP="009A10AA">
      <w:pPr>
        <w:rPr>
          <w:rFonts w:asciiTheme="minorHAnsi" w:hAnsiTheme="minorHAnsi" w:cstheme="minorHAnsi"/>
        </w:rPr>
      </w:pPr>
    </w:p>
    <w:p w:rsidR="00C64508" w:rsidRPr="00C36D82" w:rsidRDefault="00C64508" w:rsidP="00C64508">
      <w:pPr>
        <w:pStyle w:val="abstract"/>
        <w:rPr>
          <w:rFonts w:asciiTheme="minorHAnsi" w:hAnsiTheme="minorHAnsi" w:cstheme="minorHAnsi"/>
        </w:rPr>
      </w:pPr>
    </w:p>
    <w:p w:rsidR="0039525A" w:rsidRPr="00C36D82" w:rsidRDefault="0039525A" w:rsidP="0039525A">
      <w:pPr>
        <w:rPr>
          <w:rFonts w:asciiTheme="minorHAnsi" w:hAnsiTheme="minorHAnsi" w:cstheme="minorHAnsi"/>
        </w:rPr>
      </w:pPr>
    </w:p>
    <w:p w:rsidR="00280E32" w:rsidRPr="00C36D82" w:rsidRDefault="00280E32" w:rsidP="00280E32">
      <w:pPr>
        <w:pStyle w:val="address"/>
        <w:rPr>
          <w:rFonts w:asciiTheme="minorHAnsi" w:hAnsiTheme="minorHAnsi" w:cstheme="minorHAnsi"/>
        </w:rPr>
      </w:pPr>
    </w:p>
    <w:p w:rsidR="000B3835" w:rsidRPr="00C36D82" w:rsidRDefault="000B3835" w:rsidP="000B3835">
      <w:pPr>
        <w:pStyle w:val="abstract"/>
        <w:rPr>
          <w:rFonts w:asciiTheme="minorHAnsi" w:hAnsiTheme="minorHAnsi" w:cstheme="minorHAnsi"/>
        </w:rPr>
      </w:pPr>
    </w:p>
    <w:p w:rsidR="0081055A" w:rsidRDefault="00566BE1" w:rsidP="00566BE1">
      <w:pPr>
        <w:pStyle w:val="InhaltLiteratur"/>
        <w:rPr>
          <w:noProof/>
        </w:rPr>
      </w:pPr>
      <w:r w:rsidRPr="005863AC">
        <w:rPr>
          <w:rFonts w:asciiTheme="minorHAnsi" w:hAnsiTheme="minorHAnsi" w:cstheme="minorHAnsi"/>
        </w:rPr>
        <w:lastRenderedPageBreak/>
        <w:t>Inhaltsverzeichnis</w:t>
      </w:r>
      <w:r w:rsidR="00C85DDC" w:rsidRPr="00C85DDC">
        <w:rPr>
          <w:rFonts w:asciiTheme="minorHAnsi" w:hAnsiTheme="minorHAnsi" w:cstheme="minorHAnsi"/>
        </w:rPr>
        <w:fldChar w:fldCharType="begin"/>
      </w:r>
      <w:r w:rsidR="0047137C" w:rsidRPr="005863AC">
        <w:rPr>
          <w:rFonts w:asciiTheme="minorHAnsi" w:hAnsiTheme="minorHAnsi" w:cstheme="minorHAnsi"/>
        </w:rPr>
        <w:instrText xml:space="preserve"> TOC \o "1-3" \h \z \u </w:instrText>
      </w:r>
      <w:r w:rsidR="00C85DDC" w:rsidRPr="00C85DDC">
        <w:rPr>
          <w:rFonts w:asciiTheme="minorHAnsi" w:hAnsiTheme="minorHAnsi" w:cstheme="minorHAnsi"/>
        </w:rPr>
        <w:fldChar w:fldCharType="separate"/>
      </w:r>
    </w:p>
    <w:p w:rsidR="0081055A" w:rsidRDefault="0081055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32417" w:history="1">
        <w:r w:rsidRPr="00FF7A85">
          <w:rPr>
            <w:rStyle w:val="Hyperlink"/>
            <w:rFonts w:cstheme="minorHAnsi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F7A85">
          <w:rPr>
            <w:rStyle w:val="Hyperlink"/>
            <w:rFonts w:cstheme="minorHAnsi"/>
          </w:rPr>
          <w:t>Anforderungen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_Toc517632417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1055A" w:rsidRDefault="0081055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32418" w:history="1">
        <w:r w:rsidRPr="00FF7A85">
          <w:rPr>
            <w:rStyle w:val="Hyperlink"/>
            <w:rFonts w:cstheme="minorHAnsi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F7A85">
          <w:rPr>
            <w:rStyle w:val="Hyperlink"/>
            <w:rFonts w:cstheme="minorHAnsi"/>
          </w:rPr>
          <w:t>UML Diagramme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_Toc517632418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1055A" w:rsidRDefault="0081055A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7632419" w:history="1">
        <w:r w:rsidRPr="00FF7A85">
          <w:rPr>
            <w:rStyle w:val="Hyperlink"/>
            <w:rFonts w:cstheme="minorHAnsi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FF7A85">
          <w:rPr>
            <w:rStyle w:val="Hyperlink"/>
            <w:rFonts w:cstheme="minorHAnsi"/>
          </w:rPr>
          <w:t>Use Case Diagramm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_Toc517632419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1055A" w:rsidRDefault="0081055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32420" w:history="1">
        <w:r w:rsidRPr="00FF7A85">
          <w:rPr>
            <w:rStyle w:val="Hyperlink"/>
            <w:rFonts w:cstheme="minorHAnsi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F7A85">
          <w:rPr>
            <w:rStyle w:val="Hyperlink"/>
            <w:rFonts w:cstheme="minorHAnsi"/>
          </w:rPr>
          <w:t>Mockups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_Toc517632420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1055A" w:rsidRDefault="0081055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32421" w:history="1">
        <w:r w:rsidRPr="00FF7A85">
          <w:rPr>
            <w:rStyle w:val="Hyperlink"/>
            <w:rFonts w:cstheme="minorHAnsi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F7A85">
          <w:rPr>
            <w:rStyle w:val="Hyperlink"/>
            <w:rFonts w:cstheme="minorHAnsi"/>
          </w:rPr>
          <w:t>Datenbank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_Toc517632421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81055A" w:rsidRDefault="0081055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32422" w:history="1">
        <w:r w:rsidRPr="00FF7A85">
          <w:rPr>
            <w:rStyle w:val="Hyperlink"/>
            <w:rFonts w:cstheme="minorHAnsi"/>
          </w:rPr>
          <w:t>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F7A85">
          <w:rPr>
            <w:rStyle w:val="Hyperlink"/>
            <w:rFonts w:cstheme="minorHAnsi"/>
          </w:rPr>
          <w:t>Servermodell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_Toc517632422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81055A" w:rsidRDefault="0081055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32423" w:history="1">
        <w:r w:rsidRPr="00FF7A85">
          <w:rPr>
            <w:rStyle w:val="Hyperlink"/>
            <w:rFonts w:cstheme="minorHAnsi"/>
          </w:rPr>
          <w:t>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F7A85">
          <w:rPr>
            <w:rStyle w:val="Hyperlink"/>
            <w:rFonts w:cstheme="minorHAnsi"/>
          </w:rPr>
          <w:t>Probleme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_Toc517632423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81055A" w:rsidRDefault="0081055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32424" w:history="1">
        <w:r w:rsidRPr="00FF7A85">
          <w:rPr>
            <w:rStyle w:val="Hyperlink"/>
            <w:rFonts w:cstheme="minorHAnsi"/>
          </w:rPr>
          <w:t>7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F7A85">
          <w:rPr>
            <w:rStyle w:val="Hyperlink"/>
            <w:rFonts w:cstheme="minorHAnsi"/>
          </w:rPr>
          <w:t>Änderungen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_Toc517632424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81055A" w:rsidRDefault="0081055A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32425" w:history="1">
        <w:r w:rsidRPr="00FF7A85">
          <w:rPr>
            <w:rStyle w:val="Hyperlink"/>
            <w:rFonts w:cstheme="minorHAnsi"/>
          </w:rPr>
          <w:t>8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F7A85">
          <w:rPr>
            <w:rStyle w:val="Hyperlink"/>
            <w:rFonts w:cstheme="minorHAnsi"/>
          </w:rPr>
          <w:t>Verwendete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_Toc517632425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F65831" w:rsidRPr="005863AC" w:rsidRDefault="00C85DDC" w:rsidP="00FE4D56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  <w:sz w:val="28"/>
        </w:rPr>
        <w:fldChar w:fldCharType="end"/>
      </w:r>
    </w:p>
    <w:p w:rsidR="002C2E89" w:rsidRPr="00A67E58" w:rsidRDefault="00F65831" w:rsidP="009C7E35">
      <w:pPr>
        <w:pStyle w:val="Heading1"/>
        <w:rPr>
          <w:rFonts w:asciiTheme="minorHAnsi" w:hAnsiTheme="minorHAnsi" w:cstheme="minorHAnsi"/>
          <w:color w:val="1F497D" w:themeColor="text2"/>
        </w:rPr>
      </w:pPr>
      <w:r w:rsidRPr="005863AC">
        <w:rPr>
          <w:rFonts w:asciiTheme="minorHAnsi" w:hAnsiTheme="minorHAnsi" w:cstheme="minorHAnsi"/>
        </w:rPr>
        <w:br w:type="page"/>
      </w:r>
      <w:r w:rsidR="009C7E35" w:rsidRPr="005863AC">
        <w:rPr>
          <w:rFonts w:asciiTheme="minorHAnsi" w:hAnsiTheme="minorHAnsi" w:cstheme="minorHAnsi"/>
        </w:rPr>
        <w:lastRenderedPageBreak/>
        <w:t xml:space="preserve"> </w:t>
      </w:r>
      <w:bookmarkStart w:id="0" w:name="_Toc517632417"/>
      <w:r w:rsidR="009C7E35" w:rsidRPr="00A67E58">
        <w:rPr>
          <w:rFonts w:asciiTheme="minorHAnsi" w:hAnsiTheme="minorHAnsi" w:cstheme="minorHAnsi"/>
          <w:color w:val="1F497D" w:themeColor="text2"/>
        </w:rPr>
        <w:t>Anforderungen</w:t>
      </w:r>
      <w:bookmarkEnd w:id="0"/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sollen unterschiedliche Vitalparameter</w:t>
      </w:r>
      <w:r w:rsidR="00176817">
        <w:rPr>
          <w:rFonts w:asciiTheme="minorHAnsi" w:hAnsiTheme="minorHAnsi" w:cstheme="minorHAnsi"/>
        </w:rPr>
        <w:t xml:space="preserve"> (Gehirnwerte, Herzwerte, Lungenwerte und Nierenwerte)</w:t>
      </w:r>
      <w:r w:rsidRPr="005863AC">
        <w:rPr>
          <w:rFonts w:asciiTheme="minorHAnsi" w:hAnsiTheme="minorHAnsi" w:cstheme="minorHAnsi"/>
        </w:rPr>
        <w:t xml:space="preserve"> mithilfe des E-Health kits aufgenommen werden.</w:t>
      </w:r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verarbeitet, aufbereitet und in einer Webseite dargestellt werden.</w:t>
      </w:r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gibt drei verschiedene Rollen: Arzt, Patient und METI-Informatiker</w:t>
      </w:r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in einer Datenbank erfasst werden.</w:t>
      </w:r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Die verschiedenen Rollen dürfen außschließlich durch geprüfte Anmeldedaten auf die Webseite zugreifen.</w:t>
      </w:r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Patient: hat nur einen Lesezugriff und darf Veränderungen des Krankheitsbild in ein Formular eintragen und an den Arzt übermitteln.</w:t>
      </w:r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Arzt:</w:t>
      </w:r>
      <w:r w:rsidR="00BD4600" w:rsidRPr="005863AC">
        <w:rPr>
          <w:rFonts w:asciiTheme="minorHAnsi" w:hAnsiTheme="minorHAnsi" w:cstheme="minorHAnsi"/>
        </w:rPr>
        <w:t xml:space="preserve"> Kann Patient anlegen und Patientenakte öffnen und verändern</w:t>
      </w:r>
      <w:r w:rsidR="00467ADF" w:rsidRPr="005863AC">
        <w:rPr>
          <w:rFonts w:asciiTheme="minorHAnsi" w:hAnsiTheme="minorHAnsi" w:cstheme="minorHAnsi"/>
        </w:rPr>
        <w:t xml:space="preserve"> sowie statistische Berechnungen zu den Daten anzeigen lassen</w:t>
      </w:r>
      <w:r w:rsidR="00B935A3" w:rsidRPr="005863AC">
        <w:rPr>
          <w:rFonts w:asciiTheme="minorHAnsi" w:hAnsiTheme="minorHAnsi" w:cstheme="minorHAnsi"/>
        </w:rPr>
        <w:t>.</w:t>
      </w:r>
    </w:p>
    <w:p w:rsidR="00BD4600" w:rsidRPr="005863AC" w:rsidRDefault="00BD4600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Meti-Informatiker: Benutzername und Aktivierungspasswort generieren </w:t>
      </w:r>
      <w:r w:rsidR="00467ADF" w:rsidRPr="005863AC">
        <w:rPr>
          <w:rFonts w:asciiTheme="minorHAnsi" w:hAnsiTheme="minorHAnsi" w:cstheme="minorHAnsi"/>
        </w:rPr>
        <w:t>und automatische Versendung einer Email an den Patienten zur Accountaktivierung. Die statistischen Berechnungen werden vom Informatiker eingebettet.</w:t>
      </w:r>
    </w:p>
    <w:p w:rsidR="00D915F9" w:rsidRPr="005863AC" w:rsidRDefault="00D915F9">
      <w:pPr>
        <w:spacing w:before="240" w:after="360" w:line="480" w:lineRule="auto"/>
        <w:rPr>
          <w:rFonts w:asciiTheme="minorHAnsi" w:hAnsiTheme="minorHAnsi" w:cstheme="minorHAnsi"/>
          <w:b/>
          <w:sz w:val="28"/>
          <w:highlight w:val="lightGray"/>
        </w:rPr>
      </w:pPr>
    </w:p>
    <w:p w:rsidR="009C7E35" w:rsidRPr="00A67E58" w:rsidRDefault="00EC7293" w:rsidP="00EC7293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1" w:name="_Toc517632418"/>
      <w:r w:rsidRPr="00A67E58">
        <w:rPr>
          <w:rFonts w:asciiTheme="minorHAnsi" w:hAnsiTheme="minorHAnsi" w:cstheme="minorHAnsi"/>
          <w:color w:val="1F497D" w:themeColor="text2"/>
        </w:rPr>
        <w:lastRenderedPageBreak/>
        <w:t>UML Diagramme</w:t>
      </w:r>
      <w:bookmarkEnd w:id="1"/>
    </w:p>
    <w:p w:rsidR="00EC7293" w:rsidRPr="005863AC" w:rsidRDefault="00EC7293" w:rsidP="00EC7293">
      <w:pPr>
        <w:pStyle w:val="Heading2"/>
        <w:rPr>
          <w:rFonts w:asciiTheme="minorHAnsi" w:hAnsiTheme="minorHAnsi" w:cstheme="minorHAnsi"/>
        </w:rPr>
      </w:pPr>
      <w:bookmarkStart w:id="2" w:name="_Toc517632419"/>
      <w:r w:rsidRPr="005863AC">
        <w:rPr>
          <w:rFonts w:asciiTheme="minorHAnsi" w:hAnsiTheme="minorHAnsi" w:cstheme="minorHAnsi"/>
        </w:rPr>
        <w:t>Use Case Diagramm</w:t>
      </w:r>
      <w:bookmarkEnd w:id="2"/>
    </w:p>
    <w:p w:rsidR="006806EA" w:rsidRPr="005863AC" w:rsidRDefault="00A33401" w:rsidP="006806EA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noProof/>
        </w:rPr>
        <w:drawing>
          <wp:inline distT="0" distB="0" distL="0" distR="0">
            <wp:extent cx="5759787" cy="4979670"/>
            <wp:effectExtent l="0" t="0" r="0" b="0"/>
            <wp:docPr id="6" name="Picture 5" descr="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87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F9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Konto aktivieren</w:t>
      </w:r>
    </w:p>
    <w:p w:rsidR="000E2E22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  <w:r w:rsidR="007D3366">
        <w:rPr>
          <w:rFonts w:asciiTheme="minorHAnsi" w:hAnsiTheme="minorHAnsi" w:cstheme="minorHAnsi"/>
        </w:rPr>
        <w:t>, Arzt</w:t>
      </w:r>
    </w:p>
    <w:p w:rsidR="000E2E22" w:rsidRPr="005863AC" w:rsidRDefault="000E2E22" w:rsidP="00D915F9">
      <w:pPr>
        <w:rPr>
          <w:rFonts w:asciiTheme="minorHAnsi" w:hAnsiTheme="minorHAnsi" w:cstheme="minorHAnsi"/>
          <w:b/>
        </w:rPr>
      </w:pPr>
      <w:r w:rsidRPr="005863AC">
        <w:rPr>
          <w:rFonts w:asciiTheme="minorHAnsi" w:hAnsiTheme="minorHAnsi" w:cstheme="minorHAnsi"/>
          <w:b/>
        </w:rPr>
        <w:t>Vorbedingungen:</w:t>
      </w:r>
    </w:p>
    <w:p w:rsidR="000E2E22" w:rsidRDefault="000E2E22" w:rsidP="00DB6FF7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 wurde vom Arzt angelegt</w:t>
      </w:r>
    </w:p>
    <w:p w:rsidR="007D3366" w:rsidRPr="005863AC" w:rsidRDefault="007D3366" w:rsidP="00DB6FF7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Arzt wurde vom Informatiger angelegt</w:t>
      </w:r>
    </w:p>
    <w:p w:rsidR="000E2E22" w:rsidRPr="005863AC" w:rsidRDefault="000E2E22" w:rsidP="00DB6FF7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</w:t>
      </w:r>
      <w:r w:rsidR="007D3366">
        <w:rPr>
          <w:rFonts w:asciiTheme="minorHAnsi" w:hAnsiTheme="minorHAnsi" w:cstheme="minorHAnsi"/>
        </w:rPr>
        <w:t xml:space="preserve"> oder Arzt</w:t>
      </w:r>
      <w:r w:rsidRPr="005863AC">
        <w:rPr>
          <w:rFonts w:asciiTheme="minorHAnsi" w:hAnsiTheme="minorHAnsi" w:cstheme="minorHAnsi"/>
        </w:rPr>
        <w:t xml:space="preserve"> hat eine </w:t>
      </w:r>
      <w:r w:rsidR="007D3366">
        <w:rPr>
          <w:rFonts w:asciiTheme="minorHAnsi" w:hAnsiTheme="minorHAnsi" w:cstheme="minorHAnsi"/>
        </w:rPr>
        <w:t>Aktivierungse</w:t>
      </w:r>
      <w:r w:rsidRPr="005863AC">
        <w:rPr>
          <w:rFonts w:asciiTheme="minorHAnsi" w:hAnsiTheme="minorHAnsi" w:cstheme="minorHAnsi"/>
        </w:rPr>
        <w:t xml:space="preserve">mail 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„Aktivieren“  wurde betätigt.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Standardablauf: Button „Aktivieren“ betätigen, danach </w:t>
      </w:r>
      <w:r w:rsidR="004D5CF4">
        <w:rPr>
          <w:rFonts w:asciiTheme="minorHAnsi" w:hAnsiTheme="minorHAnsi" w:cstheme="minorHAnsi"/>
        </w:rPr>
        <w:t>Benutzername</w:t>
      </w:r>
      <w:r w:rsidRPr="005863AC">
        <w:rPr>
          <w:rFonts w:asciiTheme="minorHAnsi" w:hAnsiTheme="minorHAnsi" w:cstheme="minorHAnsi"/>
        </w:rPr>
        <w:t xml:space="preserve"> und Aktivierungspasswort eingeben. Button „</w:t>
      </w:r>
      <w:r w:rsidR="004D5CF4">
        <w:rPr>
          <w:rFonts w:asciiTheme="minorHAnsi" w:hAnsiTheme="minorHAnsi" w:cstheme="minorHAnsi"/>
        </w:rPr>
        <w:t>weiter</w:t>
      </w:r>
      <w:r w:rsidRPr="005863AC">
        <w:rPr>
          <w:rFonts w:asciiTheme="minorHAnsi" w:hAnsiTheme="minorHAnsi" w:cstheme="minorHAnsi"/>
        </w:rPr>
        <w:t xml:space="preserve">“ </w:t>
      </w:r>
      <w:r w:rsidR="004D5CF4">
        <w:rPr>
          <w:rFonts w:asciiTheme="minorHAnsi" w:hAnsiTheme="minorHAnsi" w:cstheme="minorHAnsi"/>
        </w:rPr>
        <w:t xml:space="preserve">drücken </w:t>
      </w:r>
      <w:r w:rsidRPr="005863AC">
        <w:rPr>
          <w:rFonts w:asciiTheme="minorHAnsi" w:hAnsiTheme="minorHAnsi" w:cstheme="minorHAnsi"/>
        </w:rPr>
        <w:t xml:space="preserve">und </w:t>
      </w:r>
      <w:r w:rsidR="004D5CF4">
        <w:rPr>
          <w:rFonts w:asciiTheme="minorHAnsi" w:hAnsiTheme="minorHAnsi" w:cstheme="minorHAnsi"/>
        </w:rPr>
        <w:t>neues Passwort eingeben und auf den Button „bestätigen“ klicken.</w:t>
      </w:r>
    </w:p>
    <w:p w:rsidR="003E2F62" w:rsidRPr="005863AC" w:rsidRDefault="003E2F62">
      <w:pPr>
        <w:spacing w:before="240" w:after="360" w:line="480" w:lineRule="auto"/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br w:type="page"/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Name:</w:t>
      </w:r>
      <w:r w:rsidRPr="005863AC">
        <w:rPr>
          <w:rFonts w:asciiTheme="minorHAnsi" w:hAnsiTheme="minorHAnsi" w:cstheme="minorHAnsi"/>
        </w:rPr>
        <w:t xml:space="preserve"> Login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„Login“ betätigen und Formular Logindaten ausfüllen</w:t>
      </w:r>
    </w:p>
    <w:p w:rsidR="001E36C0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einloggen. Danach wird man auf sein Profil weitergeleitet.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 anlegen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 anlegen“ betätigen und Formular ausfüllen.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Formular </w:t>
      </w:r>
      <w:r w:rsidR="0071454D">
        <w:rPr>
          <w:rFonts w:asciiTheme="minorHAnsi" w:hAnsiTheme="minorHAnsi" w:cstheme="minorHAnsi"/>
        </w:rPr>
        <w:t xml:space="preserve">„Persönliche Daten“ danach Button „weiter“ klicken und „Vitalparamater“ und dann Button „bestätigen“ klicken </w:t>
      </w:r>
      <w:r w:rsidRPr="005863AC">
        <w:rPr>
          <w:rFonts w:asciiTheme="minorHAnsi" w:hAnsiTheme="minorHAnsi" w:cstheme="minorHAnsi"/>
        </w:rPr>
        <w:t>ausfüllen.</w:t>
      </w:r>
      <w:r w:rsidR="0071454D">
        <w:rPr>
          <w:rFonts w:asciiTheme="minorHAnsi" w:hAnsiTheme="minorHAnsi" w:cstheme="minorHAnsi"/>
        </w:rPr>
        <w:t xml:space="preserve"> </w:t>
      </w:r>
      <w:r w:rsidRPr="005863AC">
        <w:rPr>
          <w:rFonts w:asciiTheme="minorHAnsi" w:hAnsiTheme="minorHAnsi" w:cstheme="minorHAnsi"/>
        </w:rPr>
        <w:t xml:space="preserve"> Die Daten werden dann in einer Datenbank hinterlegt.</w:t>
      </w:r>
      <w:r w:rsidR="0071454D">
        <w:rPr>
          <w:rFonts w:asciiTheme="minorHAnsi" w:hAnsiTheme="minorHAnsi" w:cstheme="minorHAnsi"/>
        </w:rPr>
        <w:t xml:space="preserve"> 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Statistik anzeigen lassen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bereits angelegt und es wurden Vitalparameter eingelesen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„Statistik“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Gewünschtes Feld anklicken (z.B Kopf) danach Button betätigen und es öffnet sich ein Fenster und zeigt die Statistik an.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Patientenakte öffnen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</w:t>
      </w:r>
      <w:r w:rsidR="00D6435B" w:rsidRPr="005863AC">
        <w:rPr>
          <w:rFonts w:asciiTheme="minorHAnsi" w:hAnsiTheme="minorHAnsi" w:cstheme="minorHAnsi"/>
        </w:rPr>
        <w:t xml:space="preserve">Patient, </w:t>
      </w:r>
      <w:r w:rsidRPr="005863AC">
        <w:rPr>
          <w:rFonts w:asciiTheme="minorHAnsi" w:hAnsiTheme="minorHAnsi" w:cstheme="minorHAnsi"/>
        </w:rPr>
        <w:t>Arzt</w:t>
      </w:r>
      <w:r w:rsidR="00D6435B" w:rsidRPr="005863AC">
        <w:rPr>
          <w:rFonts w:asciiTheme="minorHAnsi" w:hAnsiTheme="minorHAnsi" w:cstheme="minorHAnsi"/>
        </w:rPr>
        <w:t xml:space="preserve">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„Patientenakte öffnen“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es öffnet sich ein Fenster </w:t>
      </w:r>
      <w:r w:rsidR="00434E5B">
        <w:rPr>
          <w:rFonts w:asciiTheme="minorHAnsi" w:hAnsiTheme="minorHAnsi" w:cstheme="minorHAnsi"/>
        </w:rPr>
        <w:t>„Suchmaske Patientenakte“ Daten eingeben und die gewünschte Akte öffnet sich.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A26FF4" w:rsidRPr="005863AC">
        <w:rPr>
          <w:rFonts w:asciiTheme="minorHAnsi" w:hAnsiTheme="minorHAnsi" w:cstheme="minorHAnsi"/>
        </w:rPr>
        <w:t xml:space="preserve"> Patientenakte verändern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„Ändern“ betätigen</w:t>
      </w:r>
    </w:p>
    <w:p w:rsidR="001152FA" w:rsidRPr="005863AC" w:rsidRDefault="00A26FF4" w:rsidP="00434E5B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Standardablauf:</w:t>
      </w:r>
      <w:r w:rsidRPr="005863AC">
        <w:rPr>
          <w:rFonts w:asciiTheme="minorHAnsi" w:hAnsiTheme="minorHAnsi" w:cstheme="minorHAnsi"/>
        </w:rPr>
        <w:t xml:space="preserve"> Button anklicken und gewünschten Wert im Feld eintragen</w:t>
      </w:r>
      <w:r w:rsidR="00823C9A" w:rsidRPr="005863AC">
        <w:rPr>
          <w:rFonts w:asciiTheme="minorHAnsi" w:hAnsiTheme="minorHAnsi" w:cstheme="minorHAnsi"/>
        </w:rPr>
        <w:t>.</w:t>
      </w:r>
    </w:p>
    <w:p w:rsidR="00065EC0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Nutzer anlegen</w:t>
      </w:r>
    </w:p>
    <w:p w:rsidR="003E2F62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METI Informatiker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„Nutzer anlegen“ drücken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betätigen, dann Art des Nutzers wählen (Patient, Mitarbeiter) und Nutzerdaten eingeben.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Formular senden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  <w:r w:rsidR="00656CC7" w:rsidRPr="005863AC">
        <w:rPr>
          <w:rFonts w:asciiTheme="minorHAnsi" w:hAnsiTheme="minorHAnsi" w:cstheme="minorHAnsi"/>
        </w:rPr>
        <w:t xml:space="preserve"> und eingeloggt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„Formular ausfüllen“ betätigen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Formular ausfüllen und dann auf Button „Senden“ drücken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217CFA" w:rsidRPr="005863AC">
        <w:rPr>
          <w:rFonts w:asciiTheme="minorHAnsi" w:hAnsiTheme="minorHAnsi" w:cstheme="minorHAnsi"/>
        </w:rPr>
        <w:t xml:space="preserve"> Ausloggen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Eingeloggt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Auf Button „Ausloggen</w:t>
      </w:r>
      <w:r w:rsidR="00656CC7" w:rsidRPr="005863AC">
        <w:rPr>
          <w:rFonts w:asciiTheme="minorHAnsi" w:hAnsiTheme="minorHAnsi" w:cstheme="minorHAnsi"/>
        </w:rPr>
        <w:t>“ drücken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drücken, der Nutzer wird dann ausgeloggt.</w:t>
      </w:r>
    </w:p>
    <w:p w:rsidR="001E6107" w:rsidRPr="001E6107" w:rsidRDefault="001E6107" w:rsidP="001E6107">
      <w:pPr>
        <w:spacing w:before="240" w:after="360" w:line="480" w:lineRule="auto"/>
        <w:rPr>
          <w:highlight w:val="lightGray"/>
        </w:rPr>
      </w:pPr>
    </w:p>
    <w:p w:rsidR="000778A7" w:rsidRDefault="000778A7">
      <w:pPr>
        <w:spacing w:before="240" w:after="360" w:line="480" w:lineRule="auto"/>
        <w:rPr>
          <w:rFonts w:asciiTheme="minorHAnsi" w:hAnsiTheme="minorHAnsi" w:cstheme="minorHAnsi"/>
          <w:b/>
          <w:color w:val="1F497D" w:themeColor="text2"/>
          <w:sz w:val="28"/>
        </w:rPr>
      </w:pPr>
      <w:r>
        <w:rPr>
          <w:rFonts w:asciiTheme="minorHAnsi" w:hAnsiTheme="minorHAnsi" w:cstheme="minorHAnsi"/>
          <w:color w:val="1F497D" w:themeColor="text2"/>
        </w:rPr>
        <w:br w:type="page"/>
      </w:r>
    </w:p>
    <w:p w:rsidR="00887D39" w:rsidRPr="000778A7" w:rsidRDefault="009C7E35" w:rsidP="000778A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3" w:name="_Toc517632420"/>
      <w:r w:rsidRPr="00BA1FF0">
        <w:rPr>
          <w:rFonts w:asciiTheme="minorHAnsi" w:hAnsiTheme="minorHAnsi" w:cstheme="minorHAnsi"/>
          <w:color w:val="1F497D" w:themeColor="text2"/>
        </w:rPr>
        <w:lastRenderedPageBreak/>
        <w:t>Mockups</w:t>
      </w:r>
      <w:bookmarkEnd w:id="3"/>
    </w:p>
    <w:p w:rsidR="009C7E35" w:rsidRPr="000E2CCC" w:rsidRDefault="00161EBA" w:rsidP="009C7E35">
      <w:pPr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Start Screen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594407" cy="3006547"/>
            <wp:effectExtent l="19050" t="0" r="0" b="0"/>
            <wp:docPr id="1" name="Picture 0" descr="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840" cy="30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 xml:space="preserve">Login Screen </w:t>
      </w:r>
    </w:p>
    <w:p w:rsidR="000E2CCC" w:rsidRDefault="000440A1" w:rsidP="009C7E35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45pt;height:247.7pt">
            <v:imagedata r:id="rId14" o:title="Logi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Konto aktivieren</w:t>
      </w:r>
    </w:p>
    <w:p w:rsidR="000E2CCC" w:rsidRDefault="000440A1" w:rsidP="009C7E35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pict>
          <v:shape id="_x0000_i1026" type="#_x0000_t75" style="width:384.75pt;height:252.3pt">
            <v:imagedata r:id="rId15" o:title="Konto Aktivieren"/>
          </v:shape>
        </w:pict>
      </w:r>
    </w:p>
    <w:p w:rsidR="000E2CCC" w:rsidRDefault="000E2CCC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Neues Passwort vergeben</w:t>
      </w:r>
    </w:p>
    <w:p w:rsidR="000E2CCC" w:rsidRDefault="000440A1" w:rsidP="009C7E35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pict>
          <v:shape id="_x0000_i1027" type="#_x0000_t75" style="width:387.65pt;height:254pt">
            <v:imagedata r:id="rId16" o:title="Neues Passwort vergebe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Arzt Home Screen</w:t>
      </w:r>
    </w:p>
    <w:p w:rsidR="000E2CCC" w:rsidRDefault="000440A1" w:rsidP="009C7E35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pict>
          <v:shape id="_x0000_i1028" type="#_x0000_t75" style="width:407.25pt;height:266.7pt">
            <v:imagedata r:id="rId17" o:title="Ansicht Arzt Home"/>
          </v:shape>
        </w:pict>
      </w:r>
    </w:p>
    <w:p w:rsidR="00294184" w:rsidRDefault="00294184">
      <w:pPr>
        <w:spacing w:before="240" w:after="360" w:line="480" w:lineRule="auto"/>
        <w:rPr>
          <w:rFonts w:asciiTheme="minorHAnsi" w:hAnsiTheme="minorHAnsi" w:cstheme="minorHAnsi"/>
        </w:rPr>
      </w:pPr>
    </w:p>
    <w:p w:rsidR="00387696" w:rsidRDefault="00387696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br w:type="page"/>
      </w:r>
    </w:p>
    <w:p w:rsidR="000E2CCC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 anlegen</w:t>
      </w:r>
    </w:p>
    <w:p w:rsidR="00294184" w:rsidRDefault="000440A1" w:rsidP="009C7E35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pict>
          <v:shape id="_x0000_i1029" type="#_x0000_t75" style="width:398pt;height:260.95pt">
            <v:imagedata r:id="rId18" o:title="Patient anlegen"/>
          </v:shape>
        </w:pict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294184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anlegen Teil 2</w:t>
      </w:r>
    </w:p>
    <w:p w:rsidR="002026D2" w:rsidRDefault="000440A1" w:rsidP="00413FD1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pict>
          <v:shape id="_x0000_i1030" type="#_x0000_t75" style="width:391.1pt;height:255.15pt">
            <v:imagedata r:id="rId19" o:title="Patienten anlegen 2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94184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öffnen</w:t>
      </w:r>
    </w:p>
    <w:p w:rsidR="002026D2" w:rsidRDefault="000440A1" w:rsidP="009C7E35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lastRenderedPageBreak/>
        <w:pict>
          <v:shape id="_x0000_i1031" type="#_x0000_t75" style="width:400.3pt;height:262.65pt">
            <v:imagedata r:id="rId20" o:title="Suchmaske Patientenakte"/>
          </v:shape>
        </w:pict>
      </w:r>
    </w:p>
    <w:p w:rsidR="002026D2" w:rsidRDefault="002026D2" w:rsidP="009C7E35">
      <w:pPr>
        <w:rPr>
          <w:rFonts w:asciiTheme="minorHAnsi" w:hAnsiTheme="minorHAnsi" w:cstheme="minorHAnsi"/>
        </w:rPr>
      </w:pPr>
    </w:p>
    <w:p w:rsidR="002026D2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geöffnet</w:t>
      </w:r>
    </w:p>
    <w:p w:rsidR="0039106C" w:rsidRDefault="000440A1" w:rsidP="00413FD1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pict>
          <v:shape id="_x0000_i1032" type="#_x0000_t75" style="width:400.3pt;height:262.1pt">
            <v:imagedata r:id="rId21" o:title="Patientenakte geöffnet Beispiel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026D2" w:rsidRPr="00BA1CFB" w:rsidRDefault="0039106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Statistiken anzeigen lassen</w:t>
      </w:r>
    </w:p>
    <w:p w:rsidR="00413FD1" w:rsidRDefault="000440A1" w:rsidP="009C7E35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lastRenderedPageBreak/>
        <w:pict>
          <v:shape id="_x0000_i1033" type="#_x0000_t75" style="width:407.25pt;height:267.25pt">
            <v:imagedata r:id="rId22" o:title="Statistik anzeigen lassen"/>
          </v:shape>
        </w:pict>
      </w:r>
    </w:p>
    <w:p w:rsidR="00413FD1" w:rsidRDefault="00413FD1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3FD1" w:rsidRPr="00BA1CFB" w:rsidRDefault="00413FD1" w:rsidP="00413FD1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Ausloggen und Benachrichtigung Arzt Screen</w:t>
      </w:r>
    </w:p>
    <w:p w:rsidR="00413FD1" w:rsidRDefault="00413FD1" w:rsidP="00413FD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057698" cy="3319834"/>
            <wp:effectExtent l="19050" t="0" r="0" b="0"/>
            <wp:docPr id="43" name="Picture 43" descr="C:\Users\Vale\AppData\Local\Microsoft\Windows\INetCache\Content.Word\Ausloggen und Notif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ale\AppData\Local\Microsoft\Windows\INetCache\Content.Word\Ausloggen und Notification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93" cy="332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6C" w:rsidRDefault="0039106C" w:rsidP="009C7E35">
      <w:pPr>
        <w:rPr>
          <w:rFonts w:asciiTheme="minorHAnsi" w:hAnsiTheme="minorHAnsi" w:cstheme="minorHAnsi"/>
        </w:rPr>
      </w:pPr>
    </w:p>
    <w:p w:rsidR="00413FD1" w:rsidRPr="00BA1CFB" w:rsidRDefault="00413FD1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Sie haben sich ausgeloggt</w:t>
      </w:r>
    </w:p>
    <w:p w:rsidR="001E3A69" w:rsidRDefault="000440A1" w:rsidP="006F2AE7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pict>
          <v:shape id="_x0000_i1034" type="#_x0000_t75" style="width:403.2pt;height:263.8pt">
            <v:imagedata r:id="rId24" o:title="Sie haben sich ausgeloggt"/>
          </v:shape>
        </w:pict>
      </w:r>
    </w:p>
    <w:p w:rsidR="00413FD1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Home Screen</w:t>
      </w:r>
    </w:p>
    <w:p w:rsidR="001E3A69" w:rsidRDefault="000440A1" w:rsidP="009C7E35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lastRenderedPageBreak/>
        <w:pict>
          <v:shape id="_x0000_i1035" type="#_x0000_t75" style="width:403.2pt;height:263.8pt">
            <v:imagedata r:id="rId25" o:title="Ansicht Home Patient 1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Beschwerden melden</w:t>
      </w:r>
    </w:p>
    <w:p w:rsidR="001E3A69" w:rsidRDefault="000440A1" w:rsidP="009C7E35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pict>
          <v:shape id="_x0000_i1036" type="#_x0000_t75" style="width:403.2pt;height:264.4pt">
            <v:imagedata r:id="rId26" o:title="Formular ausfüllen"/>
          </v:shape>
        </w:pict>
      </w:r>
    </w:p>
    <w:p w:rsidR="001E3A69" w:rsidRDefault="001E3A69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Informatiker Home Screen</w:t>
      </w:r>
    </w:p>
    <w:p w:rsidR="001E3A69" w:rsidRDefault="000440A1" w:rsidP="009C7E35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pict>
          <v:shape id="_x0000_i1037" type="#_x0000_t75" style="width:400.3pt;height:262.1pt">
            <v:imagedata r:id="rId27" o:title="METI Informatiker Home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Nutzer anlegen</w:t>
      </w:r>
      <w:r w:rsidR="00A124FC">
        <w:rPr>
          <w:rFonts w:asciiTheme="minorHAnsi" w:hAnsiTheme="minorHAnsi" w:cstheme="minorHAnsi"/>
          <w:b/>
          <w:color w:val="4F81BD" w:themeColor="accent1"/>
        </w:rPr>
        <w:t xml:space="preserve"> (Nutzerstatus: Arzt, Patient und Informatiker)</w:t>
      </w:r>
    </w:p>
    <w:p w:rsidR="008451E4" w:rsidRDefault="000440A1" w:rsidP="008451E4">
      <w:pPr>
        <w:rPr>
          <w:rFonts w:asciiTheme="minorHAnsi" w:hAnsiTheme="minorHAnsi" w:cstheme="minorHAnsi"/>
        </w:rPr>
      </w:pPr>
      <w:r w:rsidRPr="00C85DDC">
        <w:rPr>
          <w:rFonts w:asciiTheme="minorHAnsi" w:hAnsiTheme="minorHAnsi" w:cstheme="minorHAnsi"/>
        </w:rPr>
        <w:pict>
          <v:shape id="_x0000_i1038" type="#_x0000_t75" style="width:406.65pt;height:265.55pt">
            <v:imagedata r:id="rId28" o:title="Nutzer anlegen Informatiker"/>
          </v:shape>
        </w:pic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Aktivierungspasswort generieren</w: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4728514" cy="3093749"/>
            <wp:effectExtent l="19050" t="0" r="0" b="0"/>
            <wp:docPr id="2" name="Picture 31" descr="D:\Documents\Desktop\Meti\4. Semester\Verteilte Systeme\Praktikum\Mockups\Aktivierungspasswort generieren sen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cuments\Desktop\Meti\4. Semester\Verteilte Systeme\Praktikum\Mockups\Aktivierungspasswort generieren sende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21" cy="309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CCA" w:rsidRPr="00BA1CFB" w:rsidRDefault="00C85DDC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 w:rsidRPr="00C85DDC">
        <w:rPr>
          <w:noProof/>
        </w:rPr>
        <w:pict>
          <v:shape id="_x0000_s1041" type="#_x0000_t75" style="position:absolute;left:0;text-align:left;margin-left:-.4pt;margin-top:27.5pt;width:371.85pt;height:243.25pt;z-index:-251658240" wrapcoords="-36 0 -36 21544 21600 21544 21600 0 -36 0">
            <v:imagedata r:id="rId30" o:title="Nutzer Profile öffnen"/>
            <w10:wrap type="tight"/>
          </v:shape>
        </w:pict>
      </w:r>
      <w:r w:rsidR="008E1CCA" w:rsidRPr="00BA1CFB">
        <w:rPr>
          <w:rFonts w:asciiTheme="minorHAnsi" w:hAnsiTheme="minorHAnsi" w:cstheme="minorHAnsi"/>
          <w:b/>
          <w:color w:val="4F81BD" w:themeColor="accent1"/>
        </w:rPr>
        <w:t>Ansicht Nutzer Profil öffnen</w:t>
      </w: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D656E7" w:rsidRDefault="003A61F7" w:rsidP="00D656E7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Das „Ausloggen“ ist bei allen drei Rollen identisch.</w:t>
      </w:r>
    </w:p>
    <w:p w:rsidR="00D656E7" w:rsidRDefault="00D656E7" w:rsidP="00D656E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4" w:name="_Toc517632421"/>
      <w:r>
        <w:rPr>
          <w:rFonts w:asciiTheme="minorHAnsi" w:hAnsiTheme="minorHAnsi" w:cstheme="minorHAnsi"/>
          <w:color w:val="1F497D" w:themeColor="text2"/>
        </w:rPr>
        <w:lastRenderedPageBreak/>
        <w:t>Datenbank</w:t>
      </w:r>
      <w:bookmarkEnd w:id="4"/>
    </w:p>
    <w:p w:rsidR="00E255A3" w:rsidRDefault="00E255A3" w:rsidP="00E255A3">
      <w:pPr>
        <w:rPr>
          <w:rFonts w:asciiTheme="minorHAnsi" w:hAnsiTheme="minorHAnsi" w:cstheme="minorHAnsi"/>
        </w:rPr>
      </w:pPr>
      <w:r w:rsidRPr="00F779AD">
        <w:rPr>
          <w:rFonts w:asciiTheme="minorHAnsi" w:hAnsiTheme="minorHAnsi" w:cstheme="minorHAnsi"/>
          <w:b/>
        </w:rPr>
        <w:t>Entitäten</w:t>
      </w:r>
      <w:r w:rsidRPr="00221B65">
        <w:rPr>
          <w:rFonts w:asciiTheme="minorHAnsi" w:hAnsiTheme="minorHAnsi" w:cstheme="minorHAnsi"/>
          <w:b/>
        </w:rPr>
        <w:t>:</w:t>
      </w:r>
      <w:r>
        <w:rPr>
          <w:rFonts w:asciiTheme="minorHAnsi" w:hAnsiTheme="minorHAnsi" w:cstheme="minorHAnsi"/>
        </w:rPr>
        <w:t xml:space="preserve"> Arzt, Patient, Meti und Beschwerden</w:t>
      </w:r>
    </w:p>
    <w:p w:rsidR="001F03FD" w:rsidRDefault="001F03FD" w:rsidP="00E255A3">
      <w:pPr>
        <w:rPr>
          <w:rFonts w:asciiTheme="minorHAnsi" w:hAnsiTheme="minorHAnsi" w:cstheme="minorHAnsi"/>
        </w:rPr>
      </w:pPr>
    </w:p>
    <w:p w:rsidR="00D656E7" w:rsidRDefault="00D656E7" w:rsidP="00C67366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5" w:name="_Toc517632422"/>
      <w:r>
        <w:rPr>
          <w:rFonts w:asciiTheme="minorHAnsi" w:hAnsiTheme="minorHAnsi" w:cstheme="minorHAnsi"/>
          <w:color w:val="1F497D" w:themeColor="text2"/>
        </w:rPr>
        <w:t>Servermodell</w:t>
      </w:r>
      <w:bookmarkEnd w:id="5"/>
    </w:p>
    <w:p w:rsidR="0078547C" w:rsidRPr="0078547C" w:rsidRDefault="0078547C" w:rsidP="00DB6FF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 w:rsidRPr="0078547C">
        <w:rPr>
          <w:rFonts w:asciiTheme="minorHAnsi" w:hAnsiTheme="minorHAnsi" w:cstheme="minorHAnsi"/>
        </w:rPr>
        <w:t>MongoD für Datenbankserver und MongoDB als Datenbank</w:t>
      </w:r>
    </w:p>
    <w:p w:rsidR="000440A1" w:rsidRPr="0081055A" w:rsidRDefault="000440A1" w:rsidP="000440A1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6" w:name="_Toc517632423"/>
      <w:r w:rsidRPr="0081055A">
        <w:rPr>
          <w:rFonts w:asciiTheme="minorHAnsi" w:hAnsiTheme="minorHAnsi" w:cstheme="minorHAnsi"/>
          <w:color w:val="1F497D" w:themeColor="text2"/>
        </w:rPr>
        <w:t>Probleme</w:t>
      </w:r>
      <w:bookmarkEnd w:id="6"/>
    </w:p>
    <w:p w:rsidR="000440A1" w:rsidRDefault="000440A1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 w:rsidRPr="0078547C">
        <w:rPr>
          <w:rFonts w:asciiTheme="minorHAnsi" w:hAnsiTheme="minorHAnsi" w:cstheme="minorHAnsi"/>
        </w:rPr>
        <w:t>Callbacks mit async Funktion vereinfacht.</w:t>
      </w:r>
    </w:p>
    <w:p w:rsidR="00FA34C9" w:rsidRDefault="00FA34C9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Bei der Patientenakte war </w:t>
      </w:r>
      <w:r w:rsidR="0081055A">
        <w:rPr>
          <w:rFonts w:asciiTheme="minorHAnsi" w:hAnsiTheme="minorHAnsi" w:cstheme="minorHAnsi"/>
        </w:rPr>
        <w:t xml:space="preserve">am Anfang </w:t>
      </w:r>
      <w:r>
        <w:rPr>
          <w:rFonts w:asciiTheme="minorHAnsi" w:hAnsiTheme="minorHAnsi" w:cstheme="minorHAnsi"/>
        </w:rPr>
        <w:t xml:space="preserve">geplant, dass man auf die einzelnen Körperteile </w:t>
      </w:r>
      <w:r w:rsidR="00E95196">
        <w:rPr>
          <w:rFonts w:asciiTheme="minorHAnsi" w:hAnsiTheme="minorHAnsi" w:cstheme="minorHAnsi"/>
        </w:rPr>
        <w:t>mithilfe von onClick()</w:t>
      </w:r>
      <w:r w:rsidR="0081055A">
        <w:rPr>
          <w:rFonts w:asciiTheme="minorHAnsi" w:hAnsiTheme="minorHAnsi" w:cstheme="minorHAnsi"/>
        </w:rPr>
        <w:t xml:space="preserve"> klickt</w:t>
      </w:r>
      <w:r>
        <w:rPr>
          <w:rFonts w:asciiTheme="minorHAnsi" w:hAnsiTheme="minorHAnsi" w:cstheme="minorHAnsi"/>
        </w:rPr>
        <w:t xml:space="preserve"> und sich die Vitalparameter dazu öffnen. </w:t>
      </w:r>
      <w:r w:rsidR="000C2B6C">
        <w:rPr>
          <w:rFonts w:asciiTheme="minorHAnsi" w:hAnsiTheme="minorHAnsi" w:cstheme="minorHAnsi"/>
        </w:rPr>
        <w:t>Jetzt sind die Vitalparameter von anfang an sichtbar.</w:t>
      </w:r>
    </w:p>
    <w:p w:rsidR="000A7E3D" w:rsidRDefault="000A7E3D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CSS Einrückungen, Problem wurde mithilfe des Entwicklertools behoben.</w:t>
      </w:r>
    </w:p>
    <w:p w:rsidR="00B91781" w:rsidRPr="0078547C" w:rsidRDefault="00B91781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</w:p>
    <w:p w:rsidR="000440A1" w:rsidRPr="0081055A" w:rsidRDefault="000440A1" w:rsidP="000440A1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7" w:name="_Toc517632424"/>
      <w:r w:rsidRPr="0081055A">
        <w:rPr>
          <w:rFonts w:asciiTheme="minorHAnsi" w:hAnsiTheme="minorHAnsi" w:cstheme="minorHAnsi"/>
          <w:color w:val="1F497D" w:themeColor="text2"/>
        </w:rPr>
        <w:t>Änderungen</w:t>
      </w:r>
      <w:bookmarkEnd w:id="7"/>
    </w:p>
    <w:p w:rsidR="000440A1" w:rsidRPr="0078547C" w:rsidRDefault="000440A1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 w:rsidRPr="0078547C">
        <w:rPr>
          <w:rFonts w:asciiTheme="minorHAnsi" w:hAnsiTheme="minorHAnsi" w:cstheme="minorHAnsi"/>
        </w:rPr>
        <w:t>Auswahl der Geschlechter mit Dropdown Menüs geändert.</w:t>
      </w:r>
    </w:p>
    <w:p w:rsidR="000440A1" w:rsidRPr="0078547C" w:rsidRDefault="000440A1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 w:rsidRPr="0078547C">
        <w:rPr>
          <w:rFonts w:asciiTheme="minorHAnsi" w:hAnsiTheme="minorHAnsi" w:cstheme="minorHAnsi"/>
        </w:rPr>
        <w:t>In der Patientenakte werden keine statistischen Berechnungen der Gesundheitsdaten durchgeführt.</w:t>
      </w:r>
    </w:p>
    <w:p w:rsidR="000440A1" w:rsidRDefault="000440A1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 w:rsidRPr="0078547C">
        <w:rPr>
          <w:rFonts w:asciiTheme="minorHAnsi" w:hAnsiTheme="minorHAnsi" w:cstheme="minorHAnsi"/>
        </w:rPr>
        <w:t>METI Informatiker erstellt nur Arzt und METI, der Arzt erstellt den Patienten.</w:t>
      </w:r>
    </w:p>
    <w:p w:rsidR="00046A5C" w:rsidRPr="00046A5C" w:rsidRDefault="00046A5C" w:rsidP="00046A5C">
      <w:pPr>
        <w:pStyle w:val="Heading1"/>
        <w:rPr>
          <w:rFonts w:asciiTheme="minorHAnsi" w:hAnsiTheme="minorHAnsi" w:cstheme="minorHAnsi"/>
          <w:color w:val="1F497D" w:themeColor="text2"/>
        </w:rPr>
      </w:pPr>
      <w:r w:rsidRPr="00046A5C">
        <w:rPr>
          <w:rFonts w:asciiTheme="minorHAnsi" w:hAnsiTheme="minorHAnsi" w:cstheme="minorHAnsi"/>
          <w:color w:val="1F497D" w:themeColor="text2"/>
        </w:rPr>
        <w:t>Softwaretest</w:t>
      </w:r>
    </w:p>
    <w:p w:rsidR="00046A5C" w:rsidRDefault="00C20A0E" w:rsidP="00DB6FF7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HTML und CSS durch Entwickler</w:t>
      </w:r>
      <w:r w:rsidR="00B91CC9">
        <w:rPr>
          <w:rFonts w:asciiTheme="minorHAnsi" w:hAnsiTheme="minorHAnsi" w:cstheme="minorHAnsi"/>
        </w:rPr>
        <w:t xml:space="preserve">tool </w:t>
      </w:r>
      <w:r>
        <w:rPr>
          <w:rFonts w:asciiTheme="minorHAnsi" w:hAnsiTheme="minorHAnsi" w:cstheme="minorHAnsi"/>
        </w:rPr>
        <w:t>des Browsers getestet und anschließend angepasst in den Code.</w:t>
      </w:r>
    </w:p>
    <w:p w:rsidR="009E4324" w:rsidRDefault="009E4324" w:rsidP="00DB6FF7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Aufrufen der Webseite und versucht sich einzuloggen.</w:t>
      </w:r>
    </w:p>
    <w:p w:rsidR="001556A9" w:rsidRPr="0078547C" w:rsidRDefault="001556A9" w:rsidP="001556A9">
      <w:pPr>
        <w:rPr>
          <w:rFonts w:asciiTheme="minorHAnsi" w:hAnsiTheme="minorHAnsi" w:cstheme="minorHAnsi"/>
        </w:rPr>
      </w:pPr>
    </w:p>
    <w:p w:rsidR="0081714E" w:rsidRDefault="0067757A" w:rsidP="0067757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8" w:name="_Toc517632425"/>
      <w:r w:rsidRPr="0067757A">
        <w:rPr>
          <w:rFonts w:asciiTheme="minorHAnsi" w:hAnsiTheme="minorHAnsi" w:cstheme="minorHAnsi"/>
          <w:color w:val="1F497D" w:themeColor="text2"/>
        </w:rPr>
        <w:t>Verwendete Software</w:t>
      </w:r>
      <w:bookmarkEnd w:id="8"/>
    </w:p>
    <w:p w:rsidR="0067757A" w:rsidRPr="00DF02BC" w:rsidRDefault="00043E9D" w:rsidP="00DB6FF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UML Diagramme:</w:t>
      </w:r>
      <w:r w:rsidRPr="00DF02BC">
        <w:rPr>
          <w:rFonts w:asciiTheme="minorHAnsi" w:hAnsiTheme="minorHAnsi" w:cstheme="minorHAnsi"/>
        </w:rPr>
        <w:t xml:space="preserve"> Star UML</w:t>
      </w:r>
      <w:r w:rsidR="00F36E7B">
        <w:rPr>
          <w:rFonts w:asciiTheme="minorHAnsi" w:hAnsiTheme="minorHAnsi" w:cstheme="minorHAnsi"/>
        </w:rPr>
        <w:t xml:space="preserve"> </w:t>
      </w:r>
      <w:hyperlink r:id="rId31" w:history="1">
        <w:r w:rsidR="00F36E7B" w:rsidRPr="00F36E7B">
          <w:rPr>
            <w:rStyle w:val="Hyperlink"/>
            <w:rFonts w:asciiTheme="minorHAnsi" w:hAnsiTheme="minorHAnsi" w:cstheme="minorHAnsi"/>
          </w:rPr>
          <w:t>http://staruml.io/</w:t>
        </w:r>
      </w:hyperlink>
    </w:p>
    <w:p w:rsidR="00043E9D" w:rsidRPr="00DF02BC" w:rsidRDefault="00043E9D" w:rsidP="00DB6FF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Mockups:</w:t>
      </w:r>
      <w:r w:rsidRPr="00DF02BC">
        <w:rPr>
          <w:rFonts w:asciiTheme="minorHAnsi" w:hAnsiTheme="minorHAnsi" w:cstheme="minorHAnsi"/>
        </w:rPr>
        <w:t xml:space="preserve"> Justinmind</w:t>
      </w:r>
      <w:r w:rsidR="0042322C">
        <w:rPr>
          <w:rFonts w:asciiTheme="minorHAnsi" w:hAnsiTheme="minorHAnsi" w:cstheme="minorHAnsi"/>
        </w:rPr>
        <w:t xml:space="preserve"> Prototyper</w:t>
      </w:r>
      <w:r w:rsidR="00F36E7B">
        <w:rPr>
          <w:rFonts w:asciiTheme="minorHAnsi" w:hAnsiTheme="minorHAnsi" w:cstheme="minorHAnsi"/>
        </w:rPr>
        <w:t xml:space="preserve"> </w:t>
      </w:r>
      <w:hyperlink r:id="rId32" w:history="1">
        <w:r w:rsidR="00F36E7B" w:rsidRPr="00F36E7B">
          <w:rPr>
            <w:rStyle w:val="Hyperlink"/>
            <w:rFonts w:asciiTheme="minorHAnsi" w:hAnsiTheme="minorHAnsi" w:cstheme="minorHAnsi"/>
          </w:rPr>
          <w:t>https://www.justinmind.com/</w:t>
        </w:r>
      </w:hyperlink>
    </w:p>
    <w:p w:rsidR="00043E9D" w:rsidRPr="00DF02BC" w:rsidRDefault="00B005DC" w:rsidP="00DB6FF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IDE</w:t>
      </w:r>
      <w:r w:rsidR="00043E9D" w:rsidRPr="00712AEF">
        <w:rPr>
          <w:rFonts w:asciiTheme="minorHAnsi" w:hAnsiTheme="minorHAnsi" w:cstheme="minorHAnsi"/>
          <w:b/>
        </w:rPr>
        <w:t>:</w:t>
      </w:r>
      <w:r w:rsidR="00043E9D" w:rsidRPr="00DF02BC">
        <w:rPr>
          <w:rFonts w:asciiTheme="minorHAnsi" w:hAnsiTheme="minorHAnsi" w:cstheme="minorHAnsi"/>
        </w:rPr>
        <w:t xml:space="preserve"> Webstorm</w:t>
      </w:r>
      <w:r w:rsidR="00F36E7B">
        <w:rPr>
          <w:rFonts w:asciiTheme="minorHAnsi" w:hAnsiTheme="minorHAnsi" w:cstheme="minorHAnsi"/>
        </w:rPr>
        <w:t xml:space="preserve"> </w:t>
      </w:r>
      <w:hyperlink r:id="rId33" w:history="1">
        <w:r w:rsidR="00F36E7B" w:rsidRPr="00F36E7B">
          <w:rPr>
            <w:rStyle w:val="Hyperlink"/>
            <w:rFonts w:asciiTheme="minorHAnsi" w:hAnsiTheme="minorHAnsi" w:cstheme="minorHAnsi"/>
          </w:rPr>
          <w:t>https://www.jetbrains.com/webstorm/</w:t>
        </w:r>
      </w:hyperlink>
    </w:p>
    <w:p w:rsidR="00043E9D" w:rsidRPr="00DF02BC" w:rsidRDefault="00043E9D" w:rsidP="00DB6FF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Verwaltung:</w:t>
      </w:r>
      <w:r w:rsidRPr="00DF02BC">
        <w:rPr>
          <w:rFonts w:asciiTheme="minorHAnsi" w:hAnsiTheme="minorHAnsi" w:cstheme="minorHAnsi"/>
        </w:rPr>
        <w:t xml:space="preserve"> Github</w:t>
      </w:r>
      <w:r w:rsidR="00FC3E68">
        <w:rPr>
          <w:rFonts w:asciiTheme="minorHAnsi" w:hAnsiTheme="minorHAnsi" w:cstheme="minorHAnsi"/>
        </w:rPr>
        <w:t xml:space="preserve"> </w:t>
      </w:r>
      <w:hyperlink r:id="rId34" w:history="1">
        <w:r w:rsidR="00FC3E68" w:rsidRPr="00FC3E68">
          <w:rPr>
            <w:rStyle w:val="Hyperlink"/>
            <w:rFonts w:asciiTheme="minorHAnsi" w:hAnsiTheme="minorHAnsi" w:cstheme="minorHAnsi"/>
          </w:rPr>
          <w:t>https://github.com/valeriapag/Health4Everyone.git</w:t>
        </w:r>
      </w:hyperlink>
    </w:p>
    <w:sectPr w:rsidR="00043E9D" w:rsidRPr="00DF02BC" w:rsidSect="006A6E3D">
      <w:footerReference w:type="even" r:id="rId35"/>
      <w:footerReference w:type="default" r:id="rId36"/>
      <w:headerReference w:type="first" r:id="rId37"/>
      <w:footerReference w:type="first" r:id="rId38"/>
      <w:pgSz w:w="11907" w:h="16840" w:code="9"/>
      <w:pgMar w:top="1418" w:right="1418" w:bottom="1134" w:left="1418" w:header="2381" w:footer="1389" w:gutter="0"/>
      <w:cols w:space="720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6FF7" w:rsidRDefault="00DB6FF7">
      <w:r>
        <w:separator/>
      </w:r>
    </w:p>
  </w:endnote>
  <w:endnote w:type="continuationSeparator" w:id="0">
    <w:p w:rsidR="00DB6FF7" w:rsidRDefault="00DB6F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C1159C">
      <w:tc>
        <w:tcPr>
          <w:tcW w:w="918" w:type="dxa"/>
        </w:tcPr>
        <w:p w:rsidR="00C1159C" w:rsidRDefault="00C85DDC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B91781" w:rsidRPr="00B91781">
              <w:rPr>
                <w:b/>
                <w:noProof/>
                <w:color w:val="4F81BD" w:themeColor="accent1"/>
                <w:sz w:val="32"/>
                <w:szCs w:val="32"/>
              </w:rPr>
              <w:t>16</w:t>
            </w:r>
          </w:fldSimple>
        </w:p>
      </w:tc>
      <w:tc>
        <w:tcPr>
          <w:tcW w:w="7938" w:type="dxa"/>
        </w:tcPr>
        <w:p w:rsidR="00C1159C" w:rsidRDefault="00C1159C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6F2AE7">
      <w:tc>
        <w:tcPr>
          <w:tcW w:w="918" w:type="dxa"/>
        </w:tcPr>
        <w:p w:rsidR="006F2AE7" w:rsidRDefault="00C85DDC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B91781" w:rsidRPr="00B91781">
              <w:rPr>
                <w:b/>
                <w:noProof/>
                <w:color w:val="4F81BD" w:themeColor="accent1"/>
                <w:sz w:val="32"/>
                <w:szCs w:val="32"/>
              </w:rPr>
              <w:t>17</w:t>
            </w:r>
          </w:fldSimple>
        </w:p>
      </w:tc>
      <w:tc>
        <w:tcPr>
          <w:tcW w:w="7938" w:type="dxa"/>
        </w:tcPr>
        <w:p w:rsidR="006F2AE7" w:rsidRDefault="006F2AE7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C85DDC">
    <w:pPr>
      <w:pStyle w:val="Footer"/>
    </w:pPr>
    <w:r>
      <w:rPr>
        <w:noProof/>
      </w:rPr>
      <w:pict>
        <v:group id="Group 2" o:spid="_x0000_s4097" style="position:absolute;margin-left:12pt;margin-top:791.65pt;width:555.8pt;height:33.15pt;z-index:-251657216;mso-position-horizontal-relative:page;mso-position-vertical-relative:page" coordorigin=",15588" coordsize="11116,663" wrapcoords="-29 0 -29 12273 5014 15709 2828 15709 2828 21109 21600 21109 21600 15709 16557 15709 21600 12273 21571 0 -29 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BMAAAAAFJnaHRs&#10;b25nAAAJB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8P3hwYWNrZXQgZW5kPSJ3Ij8+/+IMWElD&#10;Q19QUk9GSUxFAAEBAAAMSExpbm8CEAAAbW50clJHQiBYWVogB84AAgAJAAYAMQAAYWNzcE1TRlQA&#10;AAAASUVDIHNSR0IAAAAAAAAAAAAAAAE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4ADkFkb2JlAGRAAAAAAf/bAIQAAQEBAQEBAQEBAQEBAQEB&#10;AQEBAQEBAQEBAQEBAQIBAQEBAQECAgICAgICAgICAgICAgMDAwMDAwMDAwMDAwMDAwEBAQEBAQEC&#10;AQECAwICAgMDAwMDAwMDAwMDAwMDAwMDAwMDAwMDAwMDAwMDAwMDAwMDAwMDAwMDAwMDAwMDAwMD&#10;/8AAEQgATAkFAwERAAIRAQMRAf/dAAQBIf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RR/mb8Za75WdX4HrzH7vpNlzYbf&#10;uL3m2UrMPNm4qiLHbeymDbHrSwVFMVZzkVkEnkIAQjSdVxsGh62MdVmf8Mybm/5/5gv/AEX+Q/8A&#10;rt7tr+XXq9e/4Zk3N/z/AMwX/ov8h/8AXb37X8uvV6M18Sv5cua+M/cNF2jXdq4vd0FJgM5hTh6T&#10;adXh5nbMQLCtQK2avqFAj03K+Pn+o96LVFOvV6tR9161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as/wDM/wD+yxuwP+1FsL/3jKP24nDqw4dV9+79b697917r3v3Xuve/de697917r3v3Xuve&#10;/de697917r3v3XurPv5Sf/ZU+Q/8RTu7/wB3OK90fh1o9bL3tvqv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e/2Q&#10;v+Yx/wA/2/8AY5dj/wD1N79qX069Ude/2Qv+Yx/z/b/2OXY//wBTe/al9OvVHXv9kL/mMf8AP9v/&#10;AGOXY/8A9Te/al9OvVHQxfH/AOHPzj2H3P15vDsXuD+O7I2/uCGv3JiP9Lm+s59/jkgkR4P4Tkqd&#10;YJ7synxysBxf8e/ErTA69UdXTe6da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e/08dHf8/m6o/9GJtD/wCrPfuvUPXv9PHR3/P5uqP/AEYm0P8A6s9+69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//ZUEsDBAoAAAAAAAAAIQD50IAr2cYAANnGAAAVAAAAZHJzL21lZGlh&#10;L2ltYWdlMi5qcGVn/9j/4AAQSkZJRgABAgEBLAEsAAD/7QAsUGhvdG9zaG9wIDMuMAA4QklNA+0A&#10;AAAAABABLAAAAAEAAQEsAAAAAQAB/+IMWElDQ19QUk9GSUxFAAAAAAAMSExpbm8CEAAAbW50clJH&#10;QiBYWVogB84AAgAJAAYAMQAAYWNzcE1TRlQAAAAASUVDIHNSR0IAAAAAAAAAAAAAAAA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+Wl/wAKqv8AsvbO/wDbur/j8qD/AJkH/wAzN/4D1f8AzN7/AKa/+Vj/AGj7L37r3W4L/wAJ&#10;n/8AsgQ/9u8f+PsH/ZBH+f8A+A//ADUv/s8P9R/0xeH37r3WxR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4099" type="#_x0000_t75" alt="Word_Vorlagen_Silhouette_50K" style="position:absolute;top:15588;width:11088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">
            <v:imagedata r:id="rId1" o:title="Word_Vorlagen_Silhouette_50K"/>
          </v:shape>
          <v:shape id="Picture 4" o:spid="_x0000_s4098" type="#_x0000_t75" alt="Fusszeile_Briefvorlage" style="position:absolute;left:1480;top:16091;width:9636;height: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">
            <v:imagedata r:id="rId2" o:title="Fusszeile_Briefvorlage"/>
            <o:lock v:ext="edit" aspectratio="f"/>
          </v:shape>
          <w10:wrap type="tight" anchorx="page" anchory="page"/>
        </v:group>
      </w:pict>
    </w:r>
    <w:r w:rsidR="006B347E"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5095875</wp:posOffset>
          </wp:positionH>
          <wp:positionV relativeFrom="page">
            <wp:posOffset>9675495</wp:posOffset>
          </wp:positionV>
          <wp:extent cx="2063115" cy="504825"/>
          <wp:effectExtent l="0" t="0" r="0" b="9525"/>
          <wp:wrapNone/>
          <wp:docPr id="5" name="Bild 5" descr="Logo_HSRT_Gr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HSRT_Grau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311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6FF7" w:rsidRDefault="00DB6FF7">
      <w:r>
        <w:separator/>
      </w:r>
    </w:p>
  </w:footnote>
  <w:footnote w:type="continuationSeparator" w:id="0">
    <w:p w:rsidR="00DB6FF7" w:rsidRDefault="00DB6FF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6B347E" w:rsidP="006A6E3D">
    <w:pPr>
      <w:pStyle w:val="Header"/>
      <w:jc w:val="left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4824730</wp:posOffset>
          </wp:positionH>
          <wp:positionV relativeFrom="page">
            <wp:posOffset>756285</wp:posOffset>
          </wp:positionV>
          <wp:extent cx="1211580" cy="506730"/>
          <wp:effectExtent l="0" t="0" r="7620" b="7620"/>
          <wp:wrapTight wrapText="bothSides">
            <wp:wrapPolygon edited="0">
              <wp:start x="0" y="0"/>
              <wp:lineTo x="0" y="21113"/>
              <wp:lineTo x="9170" y="21113"/>
              <wp:lineTo x="21396" y="21113"/>
              <wp:lineTo x="21396" y="17053"/>
              <wp:lineTo x="19698" y="12992"/>
              <wp:lineTo x="21396" y="9744"/>
              <wp:lineTo x="21396" y="0"/>
              <wp:lineTo x="9170" y="0"/>
              <wp:lineTo x="0" y="0"/>
            </wp:wrapPolygon>
          </wp:wrapTight>
          <wp:docPr id="4" name="Bild 1" descr="Logo_HSRT_INF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SRT_INF_4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58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6B347E" w:rsidRDefault="006B347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CA5934"/>
    <w:multiLevelType w:val="hybridMultilevel"/>
    <w:tmpl w:val="DAF805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41140B"/>
    <w:multiLevelType w:val="hybridMultilevel"/>
    <w:tmpl w:val="347CEC36"/>
    <w:lvl w:ilvl="0" w:tplc="636A4684">
      <w:start w:val="1"/>
      <w:numFmt w:val="bullet"/>
      <w:pStyle w:val="Aufzhlu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7743D46"/>
    <w:multiLevelType w:val="hybridMultilevel"/>
    <w:tmpl w:val="DBD4DA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5F6846"/>
    <w:multiLevelType w:val="multilevel"/>
    <w:tmpl w:val="5D948E20"/>
    <w:lvl w:ilvl="0">
      <w:start w:val="1"/>
      <w:numFmt w:val="upperLetter"/>
      <w:lvlText w:val="%1"/>
      <w:lvlJc w:val="left"/>
      <w:pPr>
        <w:tabs>
          <w:tab w:val="num" w:pos="-360"/>
        </w:tabs>
        <w:ind w:left="-720" w:firstLine="0"/>
      </w:pPr>
      <w:rPr>
        <w:rFonts w:hint="default"/>
      </w:rPr>
    </w:lvl>
    <w:lvl w:ilvl="1">
      <w:start w:val="1"/>
      <w:numFmt w:val="decimal"/>
      <w:pStyle w:val="Anhang2"/>
      <w:lvlText w:val="A.%2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5400"/>
        </w:tabs>
        <w:ind w:left="5040" w:firstLine="0"/>
      </w:pPr>
      <w:rPr>
        <w:rFonts w:hint="default"/>
      </w:rPr>
    </w:lvl>
  </w:abstractNum>
  <w:abstractNum w:abstractNumId="4">
    <w:nsid w:val="4A4C0DE5"/>
    <w:multiLevelType w:val="hybridMultilevel"/>
    <w:tmpl w:val="E2D0D0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1C06EE"/>
    <w:multiLevelType w:val="multilevel"/>
    <w:tmpl w:val="3C2EFABC"/>
    <w:lvl w:ilvl="0">
      <w:start w:val="1"/>
      <w:numFmt w:val="upperLetter"/>
      <w:pStyle w:val="Anha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upperLetter"/>
      <w:lvlText w:val="%2.1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6">
    <w:nsid w:val="59567A44"/>
    <w:multiLevelType w:val="hybridMultilevel"/>
    <w:tmpl w:val="8BE083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053571"/>
    <w:multiLevelType w:val="hybridMultilevel"/>
    <w:tmpl w:val="FE22E8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D017B9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6734152A"/>
    <w:multiLevelType w:val="hybridMultilevel"/>
    <w:tmpl w:val="86FCDE42"/>
    <w:lvl w:ilvl="0" w:tplc="336AF100">
      <w:start w:val="18"/>
      <w:numFmt w:val="bullet"/>
      <w:pStyle w:val="Aufzhlung2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B3C386D"/>
    <w:multiLevelType w:val="hybridMultilevel"/>
    <w:tmpl w:val="BD18DF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9"/>
  </w:num>
  <w:num w:numId="5">
    <w:abstractNumId w:val="8"/>
  </w:num>
  <w:num w:numId="6">
    <w:abstractNumId w:val="2"/>
  </w:num>
  <w:num w:numId="7">
    <w:abstractNumId w:val="0"/>
  </w:num>
  <w:num w:numId="8">
    <w:abstractNumId w:val="10"/>
  </w:num>
  <w:num w:numId="9">
    <w:abstractNumId w:val="4"/>
  </w:num>
  <w:num w:numId="10">
    <w:abstractNumId w:val="6"/>
  </w:num>
  <w:num w:numId="11">
    <w:abstractNumId w:val="7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mirrorMargins/>
  <w:attachedTemplate r:id="rId1"/>
  <w:stylePaneFormatFilter w:val="3F08"/>
  <w:defaultTabStop w:val="709"/>
  <w:autoHyphenation/>
  <w:hyphenationZone w:val="425"/>
  <w:evenAndOddHeader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41986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2C2E89"/>
    <w:rsid w:val="00014B74"/>
    <w:rsid w:val="00041813"/>
    <w:rsid w:val="00043E9D"/>
    <w:rsid w:val="000440A1"/>
    <w:rsid w:val="00046A5C"/>
    <w:rsid w:val="0004776D"/>
    <w:rsid w:val="00065EC0"/>
    <w:rsid w:val="0007671F"/>
    <w:rsid w:val="000778A7"/>
    <w:rsid w:val="000A3364"/>
    <w:rsid w:val="000A5722"/>
    <w:rsid w:val="000A7E3D"/>
    <w:rsid w:val="000B3835"/>
    <w:rsid w:val="000C2B6C"/>
    <w:rsid w:val="000D2CBA"/>
    <w:rsid w:val="000E0584"/>
    <w:rsid w:val="000E0592"/>
    <w:rsid w:val="000E29F7"/>
    <w:rsid w:val="000E2CCC"/>
    <w:rsid w:val="000E2E22"/>
    <w:rsid w:val="000F03C5"/>
    <w:rsid w:val="00100EDC"/>
    <w:rsid w:val="00101CA3"/>
    <w:rsid w:val="001134FC"/>
    <w:rsid w:val="001152FA"/>
    <w:rsid w:val="001311FF"/>
    <w:rsid w:val="00131775"/>
    <w:rsid w:val="00133219"/>
    <w:rsid w:val="001556A9"/>
    <w:rsid w:val="00161EBA"/>
    <w:rsid w:val="00176817"/>
    <w:rsid w:val="001A6BE6"/>
    <w:rsid w:val="001B2E0A"/>
    <w:rsid w:val="001B4B14"/>
    <w:rsid w:val="001C5BFC"/>
    <w:rsid w:val="001E36C0"/>
    <w:rsid w:val="001E3A69"/>
    <w:rsid w:val="001E6107"/>
    <w:rsid w:val="001F03FD"/>
    <w:rsid w:val="001F6CC1"/>
    <w:rsid w:val="002026D2"/>
    <w:rsid w:val="00210E45"/>
    <w:rsid w:val="00217BB2"/>
    <w:rsid w:val="00217CFA"/>
    <w:rsid w:val="00221B65"/>
    <w:rsid w:val="002250E7"/>
    <w:rsid w:val="002332E1"/>
    <w:rsid w:val="0026030D"/>
    <w:rsid w:val="00260D92"/>
    <w:rsid w:val="00280E32"/>
    <w:rsid w:val="002823F1"/>
    <w:rsid w:val="0028511D"/>
    <w:rsid w:val="002868A1"/>
    <w:rsid w:val="00294184"/>
    <w:rsid w:val="00297E4B"/>
    <w:rsid w:val="002A6F65"/>
    <w:rsid w:val="002C2E89"/>
    <w:rsid w:val="002D5CEF"/>
    <w:rsid w:val="002E2D73"/>
    <w:rsid w:val="002E55D2"/>
    <w:rsid w:val="00302D9D"/>
    <w:rsid w:val="003061D8"/>
    <w:rsid w:val="00346F6C"/>
    <w:rsid w:val="00364185"/>
    <w:rsid w:val="0037542E"/>
    <w:rsid w:val="00375E9E"/>
    <w:rsid w:val="00382416"/>
    <w:rsid w:val="00384452"/>
    <w:rsid w:val="00387696"/>
    <w:rsid w:val="0039106C"/>
    <w:rsid w:val="0039525A"/>
    <w:rsid w:val="00397FF8"/>
    <w:rsid w:val="003A61F7"/>
    <w:rsid w:val="003A744B"/>
    <w:rsid w:val="003B4860"/>
    <w:rsid w:val="003C4053"/>
    <w:rsid w:val="003D2FA7"/>
    <w:rsid w:val="003E2F62"/>
    <w:rsid w:val="00411ED1"/>
    <w:rsid w:val="00413FD1"/>
    <w:rsid w:val="0042322C"/>
    <w:rsid w:val="00434E5B"/>
    <w:rsid w:val="00447174"/>
    <w:rsid w:val="00467ADF"/>
    <w:rsid w:val="0047137C"/>
    <w:rsid w:val="00482EB2"/>
    <w:rsid w:val="004830F0"/>
    <w:rsid w:val="004D5BFE"/>
    <w:rsid w:val="004D5CF4"/>
    <w:rsid w:val="004E4FEA"/>
    <w:rsid w:val="004F265B"/>
    <w:rsid w:val="00543875"/>
    <w:rsid w:val="005506CC"/>
    <w:rsid w:val="00555029"/>
    <w:rsid w:val="00566BE1"/>
    <w:rsid w:val="00577034"/>
    <w:rsid w:val="005863AC"/>
    <w:rsid w:val="005924FA"/>
    <w:rsid w:val="005C4A73"/>
    <w:rsid w:val="005D02F9"/>
    <w:rsid w:val="005D5F7B"/>
    <w:rsid w:val="005E4DD5"/>
    <w:rsid w:val="005F6663"/>
    <w:rsid w:val="0060192B"/>
    <w:rsid w:val="006030B4"/>
    <w:rsid w:val="00616C19"/>
    <w:rsid w:val="00625FB7"/>
    <w:rsid w:val="00656CC7"/>
    <w:rsid w:val="006669FA"/>
    <w:rsid w:val="00675D49"/>
    <w:rsid w:val="0067757A"/>
    <w:rsid w:val="006806EA"/>
    <w:rsid w:val="006855AC"/>
    <w:rsid w:val="006961E7"/>
    <w:rsid w:val="006A6E3D"/>
    <w:rsid w:val="006B2EA4"/>
    <w:rsid w:val="006B347E"/>
    <w:rsid w:val="006F2AE7"/>
    <w:rsid w:val="00703A1F"/>
    <w:rsid w:val="00712AEF"/>
    <w:rsid w:val="0071454D"/>
    <w:rsid w:val="00744A51"/>
    <w:rsid w:val="00780519"/>
    <w:rsid w:val="0078547C"/>
    <w:rsid w:val="007931B3"/>
    <w:rsid w:val="007A4A82"/>
    <w:rsid w:val="007A695E"/>
    <w:rsid w:val="007A7F46"/>
    <w:rsid w:val="007B14C5"/>
    <w:rsid w:val="007C524A"/>
    <w:rsid w:val="007D3366"/>
    <w:rsid w:val="007D6938"/>
    <w:rsid w:val="007D6955"/>
    <w:rsid w:val="007E5487"/>
    <w:rsid w:val="007F46CB"/>
    <w:rsid w:val="0080009C"/>
    <w:rsid w:val="0081055A"/>
    <w:rsid w:val="00814C51"/>
    <w:rsid w:val="0081714E"/>
    <w:rsid w:val="00823C9A"/>
    <w:rsid w:val="00826484"/>
    <w:rsid w:val="00827EC7"/>
    <w:rsid w:val="00837CF6"/>
    <w:rsid w:val="0084297C"/>
    <w:rsid w:val="00843E1B"/>
    <w:rsid w:val="008451E4"/>
    <w:rsid w:val="008472FF"/>
    <w:rsid w:val="00881E19"/>
    <w:rsid w:val="00884EB6"/>
    <w:rsid w:val="00887D39"/>
    <w:rsid w:val="00890EF0"/>
    <w:rsid w:val="00894100"/>
    <w:rsid w:val="008A637E"/>
    <w:rsid w:val="008D1917"/>
    <w:rsid w:val="008D2395"/>
    <w:rsid w:val="008E1CCA"/>
    <w:rsid w:val="008F294C"/>
    <w:rsid w:val="008F7245"/>
    <w:rsid w:val="00912D44"/>
    <w:rsid w:val="00916ACA"/>
    <w:rsid w:val="00935B51"/>
    <w:rsid w:val="00950665"/>
    <w:rsid w:val="0095093D"/>
    <w:rsid w:val="00992C9C"/>
    <w:rsid w:val="009A10AA"/>
    <w:rsid w:val="009A160A"/>
    <w:rsid w:val="009A27B8"/>
    <w:rsid w:val="009B674F"/>
    <w:rsid w:val="009C21A9"/>
    <w:rsid w:val="009C7E35"/>
    <w:rsid w:val="009E1643"/>
    <w:rsid w:val="009E1D0D"/>
    <w:rsid w:val="009E4324"/>
    <w:rsid w:val="009E4B17"/>
    <w:rsid w:val="00A00921"/>
    <w:rsid w:val="00A032D9"/>
    <w:rsid w:val="00A124FC"/>
    <w:rsid w:val="00A26FF4"/>
    <w:rsid w:val="00A33401"/>
    <w:rsid w:val="00A51508"/>
    <w:rsid w:val="00A67E58"/>
    <w:rsid w:val="00A72CB4"/>
    <w:rsid w:val="00A9296B"/>
    <w:rsid w:val="00AE2AE3"/>
    <w:rsid w:val="00AE37A8"/>
    <w:rsid w:val="00B005DC"/>
    <w:rsid w:val="00B37155"/>
    <w:rsid w:val="00B50C03"/>
    <w:rsid w:val="00B610ED"/>
    <w:rsid w:val="00B7284E"/>
    <w:rsid w:val="00B829FE"/>
    <w:rsid w:val="00B91781"/>
    <w:rsid w:val="00B91CC9"/>
    <w:rsid w:val="00B935A3"/>
    <w:rsid w:val="00BA0609"/>
    <w:rsid w:val="00BA1CFB"/>
    <w:rsid w:val="00BA1FF0"/>
    <w:rsid w:val="00BB087B"/>
    <w:rsid w:val="00BB370D"/>
    <w:rsid w:val="00BB3C46"/>
    <w:rsid w:val="00BC598E"/>
    <w:rsid w:val="00BD4600"/>
    <w:rsid w:val="00BD6BDC"/>
    <w:rsid w:val="00C01E55"/>
    <w:rsid w:val="00C1159C"/>
    <w:rsid w:val="00C20A0E"/>
    <w:rsid w:val="00C36D82"/>
    <w:rsid w:val="00C51F36"/>
    <w:rsid w:val="00C61EFB"/>
    <w:rsid w:val="00C64508"/>
    <w:rsid w:val="00C66D26"/>
    <w:rsid w:val="00C67366"/>
    <w:rsid w:val="00C80705"/>
    <w:rsid w:val="00C82370"/>
    <w:rsid w:val="00C85DDC"/>
    <w:rsid w:val="00C862A5"/>
    <w:rsid w:val="00C938F8"/>
    <w:rsid w:val="00C95119"/>
    <w:rsid w:val="00CB1EB8"/>
    <w:rsid w:val="00CB5906"/>
    <w:rsid w:val="00CC0427"/>
    <w:rsid w:val="00CC1922"/>
    <w:rsid w:val="00CD158B"/>
    <w:rsid w:val="00CD4056"/>
    <w:rsid w:val="00CF6A8E"/>
    <w:rsid w:val="00D20FC0"/>
    <w:rsid w:val="00D25E3A"/>
    <w:rsid w:val="00D340C7"/>
    <w:rsid w:val="00D56A3C"/>
    <w:rsid w:val="00D62ED3"/>
    <w:rsid w:val="00D6435B"/>
    <w:rsid w:val="00D656E7"/>
    <w:rsid w:val="00D8571A"/>
    <w:rsid w:val="00D915F9"/>
    <w:rsid w:val="00DB2D21"/>
    <w:rsid w:val="00DB2D39"/>
    <w:rsid w:val="00DB4FA7"/>
    <w:rsid w:val="00DB5A21"/>
    <w:rsid w:val="00DB6FF7"/>
    <w:rsid w:val="00DD52D8"/>
    <w:rsid w:val="00DF02BC"/>
    <w:rsid w:val="00DF6350"/>
    <w:rsid w:val="00E01CE4"/>
    <w:rsid w:val="00E0551C"/>
    <w:rsid w:val="00E1769D"/>
    <w:rsid w:val="00E255A3"/>
    <w:rsid w:val="00E33D10"/>
    <w:rsid w:val="00E45836"/>
    <w:rsid w:val="00E54290"/>
    <w:rsid w:val="00E633AE"/>
    <w:rsid w:val="00E71E0F"/>
    <w:rsid w:val="00E77649"/>
    <w:rsid w:val="00E82EAF"/>
    <w:rsid w:val="00E84E70"/>
    <w:rsid w:val="00E95196"/>
    <w:rsid w:val="00EA1BB3"/>
    <w:rsid w:val="00EB754A"/>
    <w:rsid w:val="00EC7293"/>
    <w:rsid w:val="00ED7488"/>
    <w:rsid w:val="00EE6B21"/>
    <w:rsid w:val="00EF1684"/>
    <w:rsid w:val="00F04027"/>
    <w:rsid w:val="00F2541F"/>
    <w:rsid w:val="00F256A2"/>
    <w:rsid w:val="00F36E7B"/>
    <w:rsid w:val="00F43905"/>
    <w:rsid w:val="00F47228"/>
    <w:rsid w:val="00F65831"/>
    <w:rsid w:val="00F6694A"/>
    <w:rsid w:val="00F779AD"/>
    <w:rsid w:val="00F85ADD"/>
    <w:rsid w:val="00F8690A"/>
    <w:rsid w:val="00FA1637"/>
    <w:rsid w:val="00FA34C9"/>
    <w:rsid w:val="00FB53E0"/>
    <w:rsid w:val="00FC3E68"/>
    <w:rsid w:val="00FC6955"/>
    <w:rsid w:val="00FD1585"/>
    <w:rsid w:val="00FE30B4"/>
    <w:rsid w:val="00FE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pacing w:before="240" w:after="360" w:line="480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D92"/>
    <w:pPr>
      <w:spacing w:before="0" w:after="120" w:line="240" w:lineRule="auto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917"/>
    <w:pPr>
      <w:keepNext/>
      <w:keepLines/>
      <w:numPr>
        <w:numId w:val="5"/>
      </w:numPr>
      <w:suppressAutoHyphens/>
      <w:spacing w:before="600" w:after="240"/>
      <w:outlineLvl w:val="0"/>
    </w:pPr>
    <w:rPr>
      <w:b/>
      <w:sz w:val="28"/>
    </w:rPr>
  </w:style>
  <w:style w:type="paragraph" w:styleId="Heading2">
    <w:name w:val="heading 2"/>
    <w:basedOn w:val="Normal"/>
    <w:next w:val="Normal"/>
    <w:rsid w:val="00101CA3"/>
    <w:pPr>
      <w:keepNext/>
      <w:keepLines/>
      <w:numPr>
        <w:ilvl w:val="1"/>
        <w:numId w:val="5"/>
      </w:numPr>
      <w:tabs>
        <w:tab w:val="left" w:pos="510"/>
      </w:tabs>
      <w:suppressAutoHyphens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8D1917"/>
    <w:pPr>
      <w:keepNext/>
      <w:keepLines/>
      <w:numPr>
        <w:ilvl w:val="2"/>
        <w:numId w:val="5"/>
      </w:numPr>
      <w:tabs>
        <w:tab w:val="left" w:pos="284"/>
      </w:tabs>
      <w:suppressAutoHyphens/>
      <w:spacing w:before="320"/>
      <w:outlineLvl w:val="2"/>
    </w:pPr>
    <w:rPr>
      <w:b/>
    </w:rPr>
  </w:style>
  <w:style w:type="paragraph" w:styleId="Heading4">
    <w:name w:val="heading 4"/>
    <w:basedOn w:val="Normal"/>
    <w:next w:val="Normal"/>
    <w:rsid w:val="008D1917"/>
    <w:pPr>
      <w:keepNext/>
      <w:numPr>
        <w:ilvl w:val="3"/>
        <w:numId w:val="5"/>
      </w:numPr>
      <w:spacing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rsid w:val="008D1917"/>
    <w:pPr>
      <w:numPr>
        <w:ilvl w:val="4"/>
        <w:numId w:val="5"/>
      </w:numPr>
      <w:spacing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rsid w:val="008D1917"/>
    <w:pPr>
      <w:numPr>
        <w:ilvl w:val="5"/>
        <w:numId w:val="5"/>
      </w:numPr>
      <w:spacing w:after="60"/>
      <w:outlineLvl w:val="5"/>
    </w:pPr>
    <w:rPr>
      <w:rFonts w:ascii="Times New Roman" w:hAnsi="Times New Roman"/>
      <w:i/>
      <w:sz w:val="22"/>
    </w:rPr>
  </w:style>
  <w:style w:type="paragraph" w:styleId="Heading7">
    <w:name w:val="heading 7"/>
    <w:basedOn w:val="Normal"/>
    <w:next w:val="Normal"/>
    <w:rsid w:val="008D1917"/>
    <w:pPr>
      <w:numPr>
        <w:ilvl w:val="6"/>
        <w:numId w:val="5"/>
      </w:numPr>
      <w:spacing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rsid w:val="008D1917"/>
    <w:pPr>
      <w:numPr>
        <w:ilvl w:val="7"/>
        <w:numId w:val="5"/>
      </w:numPr>
      <w:spacing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rsid w:val="008D1917"/>
    <w:pPr>
      <w:numPr>
        <w:ilvl w:val="8"/>
        <w:numId w:val="5"/>
      </w:numPr>
      <w:spacing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uiPriority w:val="39"/>
    <w:rsid w:val="008D1917"/>
    <w:pPr>
      <w:tabs>
        <w:tab w:val="left" w:pos="1276"/>
        <w:tab w:val="right" w:leader="dot" w:pos="9061"/>
      </w:tabs>
      <w:ind w:left="567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8D1917"/>
    <w:pPr>
      <w:tabs>
        <w:tab w:val="left" w:pos="426"/>
        <w:tab w:val="right" w:leader="dot" w:pos="9072"/>
      </w:tabs>
    </w:pPr>
    <w:rPr>
      <w:b/>
      <w:noProof/>
    </w:rPr>
  </w:style>
  <w:style w:type="character" w:styleId="PageNumber">
    <w:name w:val="page number"/>
    <w:basedOn w:val="DefaultParagraphFont"/>
    <w:rsid w:val="008D1917"/>
  </w:style>
  <w:style w:type="paragraph" w:customStyle="1" w:styleId="InhaltLiteratur">
    <w:name w:val="Inhalt / Literatur"/>
    <w:basedOn w:val="Normal"/>
    <w:next w:val="Normal"/>
    <w:rsid w:val="008D1917"/>
    <w:pPr>
      <w:keepNext/>
      <w:keepLines/>
      <w:pageBreakBefore/>
      <w:tabs>
        <w:tab w:val="left" w:pos="284"/>
      </w:tabs>
      <w:suppressAutoHyphens/>
      <w:spacing w:after="460"/>
    </w:pPr>
    <w:rPr>
      <w:b/>
      <w:sz w:val="32"/>
    </w:rPr>
  </w:style>
  <w:style w:type="paragraph" w:customStyle="1" w:styleId="address">
    <w:name w:val="address"/>
    <w:basedOn w:val="Normal"/>
    <w:next w:val="email"/>
    <w:rsid w:val="008D1917"/>
    <w:pPr>
      <w:jc w:val="center"/>
    </w:pPr>
  </w:style>
  <w:style w:type="paragraph" w:customStyle="1" w:styleId="email">
    <w:name w:val="email"/>
    <w:basedOn w:val="Normal"/>
    <w:next w:val="abstract"/>
    <w:rsid w:val="008D1917"/>
    <w:pPr>
      <w:spacing w:before="120"/>
      <w:jc w:val="center"/>
    </w:pPr>
    <w:rPr>
      <w:rFonts w:ascii="Arial" w:hAnsi="Arial"/>
      <w:sz w:val="20"/>
    </w:rPr>
  </w:style>
  <w:style w:type="paragraph" w:customStyle="1" w:styleId="abstract">
    <w:name w:val="abstract"/>
    <w:basedOn w:val="Normal"/>
    <w:next w:val="Normal"/>
    <w:rsid w:val="008D1917"/>
    <w:pPr>
      <w:ind w:left="567" w:right="567"/>
    </w:pPr>
    <w:rPr>
      <w:i/>
      <w:sz w:val="20"/>
    </w:rPr>
  </w:style>
  <w:style w:type="paragraph" w:styleId="TOC4">
    <w:name w:val="toc 4"/>
    <w:basedOn w:val="Normal"/>
    <w:next w:val="Normal"/>
    <w:autoRedefine/>
    <w:semiHidden/>
    <w:rsid w:val="008D1917"/>
    <w:pPr>
      <w:ind w:left="720"/>
    </w:pPr>
  </w:style>
  <w:style w:type="paragraph" w:customStyle="1" w:styleId="reference">
    <w:name w:val="reference"/>
    <w:basedOn w:val="Normal"/>
    <w:rsid w:val="00447174"/>
    <w:pPr>
      <w:ind w:left="284" w:hanging="284"/>
      <w:contextualSpacing/>
    </w:pPr>
  </w:style>
  <w:style w:type="character" w:styleId="FootnoteReference">
    <w:name w:val="footnote reference"/>
    <w:semiHidden/>
    <w:rsid w:val="008D1917"/>
    <w:rPr>
      <w:position w:val="6"/>
      <w:sz w:val="12"/>
      <w:vertAlign w:val="baseline"/>
    </w:rPr>
  </w:style>
  <w:style w:type="paragraph" w:styleId="FootnoteText">
    <w:name w:val="footnote text"/>
    <w:basedOn w:val="Normal"/>
    <w:semiHidden/>
    <w:rsid w:val="008D1917"/>
    <w:pPr>
      <w:tabs>
        <w:tab w:val="left" w:pos="170"/>
      </w:tabs>
      <w:spacing w:line="220" w:lineRule="exact"/>
      <w:ind w:left="170" w:hanging="170"/>
    </w:pPr>
    <w:rPr>
      <w:sz w:val="18"/>
    </w:rPr>
  </w:style>
  <w:style w:type="paragraph" w:styleId="Caption">
    <w:name w:val="caption"/>
    <w:basedOn w:val="Normal"/>
    <w:next w:val="Normal"/>
    <w:qFormat/>
    <w:rsid w:val="008D191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8D1917"/>
    <w:pPr>
      <w:tabs>
        <w:tab w:val="left" w:pos="993"/>
        <w:tab w:val="right" w:leader="dot" w:pos="9061"/>
      </w:tabs>
      <w:ind w:left="170" w:firstLine="256"/>
    </w:pPr>
    <w:rPr>
      <w:noProof/>
    </w:rPr>
  </w:style>
  <w:style w:type="character" w:styleId="Hyperlink">
    <w:name w:val="Hyperlink"/>
    <w:uiPriority w:val="99"/>
    <w:rsid w:val="008D1917"/>
    <w:rPr>
      <w:color w:val="0000FF"/>
      <w:u w:val="single"/>
    </w:rPr>
  </w:style>
  <w:style w:type="paragraph" w:customStyle="1" w:styleId="Aufzhlung">
    <w:name w:val="Aufzählung"/>
    <w:basedOn w:val="Normal"/>
    <w:rsid w:val="008D1917"/>
    <w:pPr>
      <w:numPr>
        <w:numId w:val="3"/>
      </w:numPr>
    </w:pPr>
  </w:style>
  <w:style w:type="paragraph" w:customStyle="1" w:styleId="atext">
    <w:name w:val="a text"/>
    <w:basedOn w:val="Normal"/>
    <w:rsid w:val="008D1917"/>
    <w:pPr>
      <w:spacing w:line="280" w:lineRule="atLeast"/>
    </w:pPr>
  </w:style>
  <w:style w:type="paragraph" w:customStyle="1" w:styleId="Anhang1">
    <w:name w:val="Anhang 1"/>
    <w:rsid w:val="008D1917"/>
    <w:pPr>
      <w:numPr>
        <w:numId w:val="1"/>
      </w:numPr>
      <w:spacing w:before="600" w:after="240"/>
    </w:pPr>
    <w:rPr>
      <w:rFonts w:ascii="Times" w:hAnsi="Times"/>
      <w:b/>
      <w:sz w:val="28"/>
    </w:rPr>
  </w:style>
  <w:style w:type="paragraph" w:customStyle="1" w:styleId="Anhang2">
    <w:name w:val="Anhang 2"/>
    <w:rsid w:val="008D1917"/>
    <w:pPr>
      <w:numPr>
        <w:ilvl w:val="1"/>
        <w:numId w:val="2"/>
      </w:numPr>
      <w:spacing w:after="120"/>
    </w:pPr>
    <w:rPr>
      <w:rFonts w:ascii="Times" w:hAnsi="Times"/>
      <w:b/>
      <w:sz w:val="24"/>
    </w:rPr>
  </w:style>
  <w:style w:type="paragraph" w:customStyle="1" w:styleId="Anhang3">
    <w:name w:val="Anhang 3"/>
    <w:basedOn w:val="Heading3"/>
    <w:rsid w:val="008D1917"/>
    <w:pPr>
      <w:numPr>
        <w:ilvl w:val="0"/>
        <w:numId w:val="0"/>
      </w:numPr>
    </w:pPr>
  </w:style>
  <w:style w:type="paragraph" w:customStyle="1" w:styleId="Aufzhlung2">
    <w:name w:val="Aufzählung 2"/>
    <w:basedOn w:val="Aufzhlung"/>
    <w:rsid w:val="008D1917"/>
    <w:pPr>
      <w:numPr>
        <w:numId w:val="4"/>
      </w:numPr>
    </w:pPr>
  </w:style>
  <w:style w:type="paragraph" w:styleId="Footer">
    <w:name w:val="footer"/>
    <w:basedOn w:val="Normal"/>
    <w:link w:val="FooterChar"/>
    <w:uiPriority w:val="99"/>
    <w:rsid w:val="008D1917"/>
    <w:pPr>
      <w:tabs>
        <w:tab w:val="center" w:pos="4819"/>
        <w:tab w:val="right" w:pos="9071"/>
      </w:tabs>
      <w:spacing w:after="0"/>
      <w:jc w:val="left"/>
    </w:pPr>
  </w:style>
  <w:style w:type="paragraph" w:styleId="Header">
    <w:name w:val="header"/>
    <w:basedOn w:val="Normal"/>
    <w:link w:val="HeaderChar"/>
    <w:uiPriority w:val="99"/>
    <w:rsid w:val="006A6E3D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6A6E3D"/>
    <w:rPr>
      <w:rFonts w:ascii="Times" w:hAnsi="Times"/>
      <w:sz w:val="24"/>
    </w:rPr>
  </w:style>
  <w:style w:type="paragraph" w:styleId="BalloonText">
    <w:name w:val="Balloon Text"/>
    <w:basedOn w:val="Normal"/>
    <w:link w:val="BalloonTextChar"/>
    <w:rsid w:val="006A6E3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A6E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C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4290"/>
    <w:rPr>
      <w:rFonts w:ascii="Times" w:hAnsi="Times"/>
      <w:b/>
      <w:sz w:val="28"/>
    </w:rPr>
  </w:style>
  <w:style w:type="paragraph" w:styleId="Bibliography">
    <w:name w:val="Bibliography"/>
    <w:basedOn w:val="Normal"/>
    <w:next w:val="Normal"/>
    <w:uiPriority w:val="37"/>
    <w:unhideWhenUsed/>
    <w:rsid w:val="00E54290"/>
  </w:style>
  <w:style w:type="table" w:styleId="TableGrid">
    <w:name w:val="Table Grid"/>
    <w:basedOn w:val="TableNormal"/>
    <w:rsid w:val="00260D9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C36D82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C1159C"/>
    <w:rPr>
      <w:rFonts w:ascii="Times" w:hAnsi="Times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github.com/valeriapag/Health4Everyone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jetbrains.com/webstorm/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ichael.Tangemann@reutlingen-university.de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justinmind.com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mailto:Valeria.Pagliaro@student.reutlingen-university.d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staruml.io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an.Gutnik@student.reutlingen-university.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jpeg"/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sStd\AppData\Local\Microsoft\Windows\Temporary%20Internet%20Files\Content.Outlook\IGS4CZ8K\Artefakt_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Bal09</b:Tag>
    <b:SourceType>Book</b:SourceType>
    <b:Guid>{1E961F5C-567F-4486-B943-5BC57002735A}</b:Guid>
    <b:Author>
      <b:Author>
        <b:NameList>
          <b:Person>
            <b:Last>Balzert</b:Last>
            <b:First>Helmut</b:First>
          </b:Person>
        </b:NameList>
      </b:Author>
    </b:Author>
    <b:Title>Basiskonzepte und Requirements Engineering</b:Title>
    <b:Year>2009</b:Year>
    <b:City>Heidelberg</b:City>
    <b:Publisher>Spektrum Akademischer Verlag</b:Publisher>
    <b:Edition>3.</b:Edition>
    <b:RefOrder>1</b:RefOrder>
  </b:Source>
  <b:Source>
    <b:Tag>Bri13</b:Tag>
    <b:SourceType>Book</b:SourceType>
    <b:Guid>{27511DE5-81CC-4E9C-9F46-A8B3E2E0A275}</b:Guid>
    <b:Title>Anfertigung wissenschaftlicher Arbeiten</b:Title>
    <b:Year>2013</b:Year>
    <b:City>Wiesbaden</b:City>
    <b:Publisher>Springer Fachmedien</b:Publisher>
    <b:Author>
      <b:Author>
        <b:NameList>
          <b:Person>
            <b:Last>Brink</b:Last>
            <b:First>Alfred</b:First>
          </b:Person>
        </b:NameList>
      </b:Author>
    </b:Author>
    <b:Edition>5.</b:Edition>
    <b:RefOrder>2</b:RefOrder>
  </b:Source>
</b:Sources>
</file>

<file path=customXml/itemProps1.xml><?xml version="1.0" encoding="utf-8"?>
<ds:datastoreItem xmlns:ds="http://schemas.openxmlformats.org/officeDocument/2006/customXml" ds:itemID="{369CF474-A224-4424-82AA-A229B56DE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Artefakt_Vorlage.dotx</Template>
  <TotalTime>0</TotalTime>
  <Pages>1</Pages>
  <Words>927</Words>
  <Characters>5844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Springer Verlag</Company>
  <LinksUpToDate>false</LinksUpToDate>
  <CharactersWithSpaces>6758</CharactersWithSpaces>
  <SharedDoc>false</SharedDoc>
  <HLinks>
    <vt:vector size="36" baseType="variant">
      <vt:variant>
        <vt:i4>68</vt:i4>
      </vt:variant>
      <vt:variant>
        <vt:i4>33</vt:i4>
      </vt:variant>
      <vt:variant>
        <vt:i4>0</vt:i4>
      </vt:variant>
      <vt:variant>
        <vt:i4>5</vt:i4>
      </vt:variant>
      <vt:variant>
        <vt:lpwstr>http://groups.yahoo.com/groups/OpenCV</vt:lpwstr>
      </vt:variant>
      <vt:variant>
        <vt:lpwstr/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_Toc39650794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_Toc39650793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_Toc39650792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_Toc39650791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_Toc39650790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stesStd</dc:creator>
  <cp:lastModifiedBy>Vale</cp:lastModifiedBy>
  <cp:revision>94</cp:revision>
  <cp:lastPrinted>2018-04-17T11:43:00Z</cp:lastPrinted>
  <dcterms:created xsi:type="dcterms:W3CDTF">2018-04-04T10:22:00Z</dcterms:created>
  <dcterms:modified xsi:type="dcterms:W3CDTF">2018-06-24T18:08:00Z</dcterms:modified>
</cp:coreProperties>
</file>