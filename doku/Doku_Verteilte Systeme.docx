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387696" w:rsidRDefault="006B2EA4" w:rsidP="009A10AA">
      <w:pPr>
        <w:pStyle w:val="email"/>
        <w:rPr>
          <w:rFonts w:asciiTheme="minorHAnsi" w:hAnsiTheme="minorHAnsi" w:cstheme="minorHAnsi"/>
        </w:rPr>
      </w:pPr>
      <w:hyperlink r:id="rId9" w:history="1">
        <w:r w:rsidR="00C66D26" w:rsidRPr="00387696">
          <w:rPr>
            <w:rStyle w:val="Hyperlink"/>
            <w:rFonts w:asciiTheme="minorHAnsi" w:hAnsiTheme="minorHAnsi" w:cstheme="minorHAnsi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6B2EA4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6B2EA4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E0551C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6B2EA4" w:rsidRPr="006B2EA4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6B2EA4" w:rsidRPr="006B2EA4">
        <w:rPr>
          <w:rFonts w:asciiTheme="minorHAnsi" w:hAnsiTheme="minorHAnsi" w:cstheme="minorHAnsi"/>
        </w:rPr>
        <w:fldChar w:fldCharType="separate"/>
      </w:r>
    </w:p>
    <w:p w:rsidR="00E0551C" w:rsidRDefault="006B2EA4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0" w:history="1">
        <w:r w:rsidR="00E0551C" w:rsidRPr="00212E14">
          <w:rPr>
            <w:rStyle w:val="Hyperlink"/>
            <w:rFonts w:cstheme="minorHAnsi"/>
          </w:rPr>
          <w:t>1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Anforderungen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0551C" w:rsidRDefault="006B2EA4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1" w:history="1">
        <w:r w:rsidR="00E0551C" w:rsidRPr="00212E14">
          <w:rPr>
            <w:rStyle w:val="Hyperlink"/>
            <w:rFonts w:cstheme="minorHAnsi"/>
          </w:rPr>
          <w:t>2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UML Diagramme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6B2EA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380962" w:history="1">
        <w:r w:rsidR="00E0551C" w:rsidRPr="00212E14">
          <w:rPr>
            <w:rStyle w:val="Hyperlink"/>
            <w:rFonts w:cstheme="minorHAnsi"/>
          </w:rPr>
          <w:t>2.1</w:t>
        </w:r>
        <w:r w:rsidR="00E0551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Use Case Diagramm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6B2EA4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3" w:history="1">
        <w:r w:rsidR="00E0551C" w:rsidRPr="00212E14">
          <w:rPr>
            <w:rStyle w:val="Hyperlink"/>
            <w:rFonts w:cstheme="minorHAnsi"/>
          </w:rPr>
          <w:t>3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Mockups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0551C" w:rsidRDefault="006B2EA4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4" w:history="1">
        <w:r w:rsidR="00E0551C" w:rsidRPr="00212E14">
          <w:rPr>
            <w:rStyle w:val="Hyperlink"/>
            <w:rFonts w:cstheme="minorHAnsi"/>
          </w:rPr>
          <w:t>4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Datenbank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6B2EA4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5" w:history="1">
        <w:r w:rsidR="00E0551C" w:rsidRPr="00212E14">
          <w:rPr>
            <w:rStyle w:val="Hyperlink"/>
            <w:rFonts w:cstheme="minorHAnsi"/>
          </w:rPr>
          <w:t>5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Servermodell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6B2EA4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6" w:history="1">
        <w:r w:rsidR="00E0551C" w:rsidRPr="00212E14">
          <w:rPr>
            <w:rStyle w:val="Hyperlink"/>
            <w:rFonts w:cstheme="minorHAnsi"/>
          </w:rPr>
          <w:t>6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Aufgetretene Probleme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6B2EA4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7" w:history="1">
        <w:r w:rsidR="00E0551C" w:rsidRPr="00212E14">
          <w:rPr>
            <w:rStyle w:val="Hyperlink"/>
            <w:rFonts w:cstheme="minorHAnsi"/>
          </w:rPr>
          <w:t>7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Verwendete Software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6B2EA4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380960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380961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380962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380963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94407" cy="3006547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40" cy="30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5pt;height:247.7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26" type="#_x0000_t75" style="width:384.75pt;height:252.3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27" type="#_x0000_t75" style="width:387.65pt;height:254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28" type="#_x0000_t75" style="width:407.25pt;height:266.7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29" type="#_x0000_t75" style="width:398pt;height:260.9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F779AD" w:rsidP="00413FD1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30" type="#_x0000_t75" style="width:391.1pt;height:255.15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lastRenderedPageBreak/>
        <w:pict>
          <v:shape id="_x0000_i1031" type="#_x0000_t75" style="width:400.3pt;height:262.6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F779AD" w:rsidP="00413FD1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32" type="#_x0000_t75" style="width:400.3pt;height:262.1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lastRenderedPageBreak/>
        <w:pict>
          <v:shape id="_x0000_i1033" type="#_x0000_t75" style="width:407.25pt;height:267.25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057698" cy="3319834"/>
            <wp:effectExtent l="19050" t="0" r="0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93" cy="33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F779AD" w:rsidP="006F2AE7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34" type="#_x0000_t75" style="width:403.2pt;height:263.8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lastRenderedPageBreak/>
        <w:pict>
          <v:shape id="_x0000_i1035" type="#_x0000_t75" style="width:403.2pt;height:263.8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36" type="#_x0000_t75" style="width:403.2pt;height:264.4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F779AD" w:rsidP="009C7E35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37" type="#_x0000_t75" style="width:400.3pt;height:262.1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F779AD" w:rsidP="008451E4">
      <w:pPr>
        <w:rPr>
          <w:rFonts w:asciiTheme="minorHAnsi" w:hAnsiTheme="minorHAnsi" w:cstheme="minorHAnsi"/>
        </w:rPr>
      </w:pPr>
      <w:r w:rsidRPr="006B2EA4">
        <w:rPr>
          <w:rFonts w:asciiTheme="minorHAnsi" w:hAnsiTheme="minorHAnsi" w:cstheme="minorHAnsi"/>
        </w:rPr>
        <w:pict>
          <v:shape id="_x0000_i1038" type="#_x0000_t75" style="width:406.65pt;height:265.5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8514" cy="3093749"/>
            <wp:effectExtent l="19050" t="0" r="0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21" cy="30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6B2EA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6B2EA4">
        <w:rPr>
          <w:noProof/>
        </w:rPr>
        <w:pict>
          <v:shape id="_x0000_s1041" type="#_x0000_t75" style="position:absolute;left:0;text-align:left;margin-left:-.4pt;margin-top:27.5pt;width:371.85pt;height:243.25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380964"/>
      <w:r>
        <w:rPr>
          <w:rFonts w:asciiTheme="minorHAnsi" w:hAnsiTheme="minorHAnsi" w:cstheme="minorHAnsi"/>
          <w:color w:val="1F497D" w:themeColor="text2"/>
        </w:rPr>
        <w:lastRenderedPageBreak/>
        <w:t>Datenbank</w:t>
      </w:r>
      <w:bookmarkEnd w:id="4"/>
    </w:p>
    <w:p w:rsidR="00E255A3" w:rsidRPr="00E255A3" w:rsidRDefault="00E255A3" w:rsidP="00E255A3">
      <w:pPr>
        <w:rPr>
          <w:rFonts w:asciiTheme="minorHAnsi" w:hAnsiTheme="minorHAnsi" w:cstheme="minorHAnsi"/>
        </w:rPr>
      </w:pPr>
      <w:r w:rsidRPr="00F779AD">
        <w:rPr>
          <w:rFonts w:asciiTheme="minorHAnsi" w:hAnsiTheme="minorHAnsi" w:cstheme="minorHAnsi"/>
          <w:b/>
        </w:rPr>
        <w:t>Entitäten</w:t>
      </w:r>
      <w:r w:rsidRPr="00221B65"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</w:rPr>
        <w:t xml:space="preserve"> Arzt, Patient, Meti und Beschwerden</w:t>
      </w:r>
    </w:p>
    <w:p w:rsidR="00D656E7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380965"/>
      <w:r>
        <w:rPr>
          <w:rFonts w:asciiTheme="minorHAnsi" w:hAnsiTheme="minorHAnsi" w:cstheme="minorHAnsi"/>
          <w:color w:val="1F497D" w:themeColor="text2"/>
        </w:rPr>
        <w:t>Servermodell</w:t>
      </w:r>
      <w:bookmarkEnd w:id="5"/>
    </w:p>
    <w:p w:rsidR="005924FA" w:rsidRDefault="005924FA" w:rsidP="005924F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380966"/>
      <w:r>
        <w:rPr>
          <w:rFonts w:asciiTheme="minorHAnsi" w:hAnsiTheme="minorHAnsi" w:cstheme="minorHAnsi"/>
          <w:color w:val="1F497D" w:themeColor="text2"/>
        </w:rPr>
        <w:t>Aufgetretene Probleme</w:t>
      </w:r>
      <w:bookmarkEnd w:id="6"/>
    </w:p>
    <w:p w:rsidR="00CB1EB8" w:rsidRPr="00CB1EB8" w:rsidRDefault="00CB1EB8" w:rsidP="00CB1EB8">
      <w:pPr>
        <w:pStyle w:val="Heading1"/>
        <w:numPr>
          <w:ilvl w:val="0"/>
          <w:numId w:val="49"/>
        </w:numPr>
        <w:rPr>
          <w:b w:val="0"/>
          <w:sz w:val="24"/>
        </w:rPr>
      </w:pPr>
      <w:r w:rsidRPr="00CB1EB8">
        <w:rPr>
          <w:b w:val="0"/>
          <w:sz w:val="24"/>
        </w:rPr>
        <w:t>Callbacks durch async Funktion vereinfacht</w:t>
      </w:r>
      <w:r>
        <w:rPr>
          <w:b w:val="0"/>
          <w:sz w:val="24"/>
        </w:rPr>
        <w:t>.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7" w:name="_Toc517380967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7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093D" w:rsidRDefault="0095093D">
      <w:r>
        <w:separator/>
      </w:r>
    </w:p>
  </w:endnote>
  <w:endnote w:type="continuationSeparator" w:id="0">
    <w:p w:rsidR="0095093D" w:rsidRDefault="0095093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6B2EA4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221B65" w:rsidRPr="00221B65">
              <w:rPr>
                <w:b/>
                <w:noProof/>
                <w:color w:val="4F81BD" w:themeColor="accent1"/>
                <w:sz w:val="32"/>
                <w:szCs w:val="32"/>
              </w:rPr>
              <w:t>16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6B2EA4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221B65" w:rsidRPr="00221B65">
              <w:rPr>
                <w:b/>
                <w:noProof/>
                <w:color w:val="4F81BD" w:themeColor="accent1"/>
                <w:sz w:val="32"/>
                <w:szCs w:val="32"/>
              </w:rPr>
              <w:t>17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2EA4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093D" w:rsidRDefault="0095093D">
      <w:r>
        <w:separator/>
      </w:r>
    </w:p>
  </w:footnote>
  <w:footnote w:type="continuationSeparator" w:id="0">
    <w:p w:rsidR="0095093D" w:rsidRDefault="0095093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E00794"/>
    <w:multiLevelType w:val="hybridMultilevel"/>
    <w:tmpl w:val="C8862E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7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1B2F0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5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8BB15EE"/>
    <w:multiLevelType w:val="hybridMultilevel"/>
    <w:tmpl w:val="1C6247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7A7B1B97"/>
    <w:multiLevelType w:val="hybridMultilevel"/>
    <w:tmpl w:val="6A48E18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8"/>
  </w:num>
  <w:num w:numId="6">
    <w:abstractNumId w:val="30"/>
  </w:num>
  <w:num w:numId="7">
    <w:abstractNumId w:val="13"/>
  </w:num>
  <w:num w:numId="8">
    <w:abstractNumId w:val="24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33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8"/>
  </w:num>
  <w:num w:numId="19">
    <w:abstractNumId w:val="16"/>
  </w:num>
  <w:num w:numId="20">
    <w:abstractNumId w:val="10"/>
  </w:num>
  <w:num w:numId="21">
    <w:abstractNumId w:val="25"/>
  </w:num>
  <w:num w:numId="22">
    <w:abstractNumId w:val="20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32"/>
  </w:num>
  <w:num w:numId="33">
    <w:abstractNumId w:val="27"/>
  </w:num>
  <w:num w:numId="34">
    <w:abstractNumId w:val="34"/>
  </w:num>
  <w:num w:numId="35">
    <w:abstractNumId w:val="7"/>
  </w:num>
  <w:num w:numId="36">
    <w:abstractNumId w:val="8"/>
  </w:num>
  <w:num w:numId="37">
    <w:abstractNumId w:val="19"/>
  </w:num>
  <w:num w:numId="38">
    <w:abstractNumId w:val="23"/>
  </w:num>
  <w:num w:numId="39">
    <w:abstractNumId w:val="23"/>
  </w:num>
  <w:num w:numId="40">
    <w:abstractNumId w:val="17"/>
  </w:num>
  <w:num w:numId="41">
    <w:abstractNumId w:val="12"/>
  </w:num>
  <w:num w:numId="42">
    <w:abstractNumId w:val="9"/>
  </w:num>
  <w:num w:numId="43">
    <w:abstractNumId w:val="14"/>
  </w:num>
  <w:num w:numId="44">
    <w:abstractNumId w:val="22"/>
  </w:num>
  <w:num w:numId="45">
    <w:abstractNumId w:val="29"/>
  </w:num>
  <w:num w:numId="46">
    <w:abstractNumId w:val="31"/>
  </w:num>
  <w:num w:numId="47">
    <w:abstractNumId w:val="15"/>
  </w:num>
  <w:num w:numId="48">
    <w:abstractNumId w:val="21"/>
  </w:num>
  <w:num w:numId="4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3789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776D"/>
    <w:rsid w:val="00065EC0"/>
    <w:rsid w:val="0007671F"/>
    <w:rsid w:val="000778A7"/>
    <w:rsid w:val="000A3364"/>
    <w:rsid w:val="000A5722"/>
    <w:rsid w:val="000B3835"/>
    <w:rsid w:val="000D2CBA"/>
    <w:rsid w:val="000E0592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1B65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75E9E"/>
    <w:rsid w:val="00382416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43875"/>
    <w:rsid w:val="005506CC"/>
    <w:rsid w:val="00555029"/>
    <w:rsid w:val="00566BE1"/>
    <w:rsid w:val="00577034"/>
    <w:rsid w:val="005863AC"/>
    <w:rsid w:val="005924FA"/>
    <w:rsid w:val="005C4A73"/>
    <w:rsid w:val="005D02F9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2EA4"/>
    <w:rsid w:val="006B347E"/>
    <w:rsid w:val="006F2AE7"/>
    <w:rsid w:val="00703A1F"/>
    <w:rsid w:val="00712AEF"/>
    <w:rsid w:val="0071454D"/>
    <w:rsid w:val="00744A51"/>
    <w:rsid w:val="00780519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5093D"/>
    <w:rsid w:val="00992C9C"/>
    <w:rsid w:val="009A10AA"/>
    <w:rsid w:val="009A160A"/>
    <w:rsid w:val="009A27B8"/>
    <w:rsid w:val="009B674F"/>
    <w:rsid w:val="009C21A9"/>
    <w:rsid w:val="009C7E35"/>
    <w:rsid w:val="009E1643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36D82"/>
    <w:rsid w:val="00C51F36"/>
    <w:rsid w:val="00C61EFB"/>
    <w:rsid w:val="00C64508"/>
    <w:rsid w:val="00C66D26"/>
    <w:rsid w:val="00C67366"/>
    <w:rsid w:val="00C80705"/>
    <w:rsid w:val="00C82370"/>
    <w:rsid w:val="00C862A5"/>
    <w:rsid w:val="00C938F8"/>
    <w:rsid w:val="00C95119"/>
    <w:rsid w:val="00CB1EB8"/>
    <w:rsid w:val="00CB5906"/>
    <w:rsid w:val="00CC0427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0551C"/>
    <w:rsid w:val="00E1769D"/>
    <w:rsid w:val="00E255A3"/>
    <w:rsid w:val="00E33D10"/>
    <w:rsid w:val="00E45836"/>
    <w:rsid w:val="00E54290"/>
    <w:rsid w:val="00E633AE"/>
    <w:rsid w:val="00E71E0F"/>
    <w:rsid w:val="00E77649"/>
    <w:rsid w:val="00E82EAF"/>
    <w:rsid w:val="00E84E70"/>
    <w:rsid w:val="00EA1BB3"/>
    <w:rsid w:val="00EB754A"/>
    <w:rsid w:val="00EC7293"/>
    <w:rsid w:val="00ED7488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779AD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F79D1440-FB76-40C8-8B91-00A9CB517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</Pages>
  <Words>816</Words>
  <Characters>5142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5947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81</cp:revision>
  <cp:lastPrinted>2018-04-17T11:43:00Z</cp:lastPrinted>
  <dcterms:created xsi:type="dcterms:W3CDTF">2018-04-04T10:22:00Z</dcterms:created>
  <dcterms:modified xsi:type="dcterms:W3CDTF">2018-06-24T13:03:00Z</dcterms:modified>
</cp:coreProperties>
</file>